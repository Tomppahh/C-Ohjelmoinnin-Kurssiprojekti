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959B" w14:textId="2F46CC1F" w:rsidR="00B254E7" w:rsidRDefault="00056BF4" w:rsidP="00EA39C0">
      <w:pPr>
        <w:pStyle w:val="HeadingAbstract"/>
        <w:rPr>
          <w:lang w:val="fi-FI"/>
        </w:rPr>
      </w:pPr>
      <w:r>
        <w:rPr>
          <w:lang w:val="fi-FI"/>
        </w:rPr>
        <w:t>Testaus</w:t>
      </w:r>
      <w:r w:rsidR="00EB41E3">
        <w:rPr>
          <w:lang w:val="fi-FI"/>
        </w:rPr>
        <w:t>r</w:t>
      </w:r>
      <w:r>
        <w:rPr>
          <w:lang w:val="fi-FI"/>
        </w:rPr>
        <w:t>aportti</w:t>
      </w:r>
    </w:p>
    <w:p w14:paraId="31D9A22A" w14:textId="2FE73403" w:rsidR="00CD0602" w:rsidRPr="00984BE4" w:rsidRDefault="00B254E7" w:rsidP="00EA39C0">
      <w:pPr>
        <w:pStyle w:val="HeadingAbstract"/>
        <w:rPr>
          <w:lang w:val="fi-FI"/>
        </w:rPr>
      </w:pPr>
      <w:r>
        <w:rPr>
          <w:lang w:val="fi-FI"/>
        </w:rPr>
        <w:t>Sisällysluettelo</w:t>
      </w:r>
    </w:p>
    <w:bookmarkStart w:id="0" w:name="_Toc99020579"/>
    <w:p w14:paraId="204B918E" w14:textId="1691B659" w:rsidR="001F103C" w:rsidRDefault="00FE397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fi-FI" w:eastAsia="fi-FI"/>
          <w14:ligatures w14:val="standardContextual"/>
        </w:rPr>
      </w:pPr>
      <w:r>
        <w:rPr>
          <w:b/>
          <w:bCs w:val="0"/>
        </w:rPr>
        <w:fldChar w:fldCharType="begin"/>
      </w:r>
      <w:r w:rsidRPr="001F103C">
        <w:rPr>
          <w:b/>
          <w:bCs w:val="0"/>
          <w:lang w:val="fi-FI"/>
        </w:rPr>
        <w:instrText xml:space="preserve"> TOC \o "2-3" \t "Heading 1;1" </w:instrText>
      </w:r>
      <w:r>
        <w:rPr>
          <w:b/>
          <w:bCs w:val="0"/>
        </w:rPr>
        <w:fldChar w:fldCharType="separate"/>
      </w:r>
      <w:r w:rsidR="001F103C" w:rsidRPr="001F103C">
        <w:rPr>
          <w:noProof/>
          <w:lang w:val="fi-FI"/>
        </w:rPr>
        <w:t>1. Projekti</w:t>
      </w:r>
      <w:r w:rsidR="001F103C" w:rsidRPr="001F103C">
        <w:rPr>
          <w:noProof/>
          <w:lang w:val="fi-FI"/>
        </w:rPr>
        <w:tab/>
      </w:r>
      <w:r w:rsidR="001F103C">
        <w:rPr>
          <w:noProof/>
        </w:rPr>
        <w:fldChar w:fldCharType="begin"/>
      </w:r>
      <w:r w:rsidR="001F103C" w:rsidRPr="001F103C">
        <w:rPr>
          <w:noProof/>
          <w:lang w:val="fi-FI"/>
        </w:rPr>
        <w:instrText xml:space="preserve"> PAGEREF _Toc191647127 \h </w:instrText>
      </w:r>
      <w:r w:rsidR="001F103C">
        <w:rPr>
          <w:noProof/>
        </w:rPr>
      </w:r>
      <w:r w:rsidR="001F103C">
        <w:rPr>
          <w:noProof/>
        </w:rPr>
        <w:fldChar w:fldCharType="separate"/>
      </w:r>
      <w:r w:rsidR="001F103C" w:rsidRPr="001F103C">
        <w:rPr>
          <w:noProof/>
          <w:lang w:val="fi-FI"/>
        </w:rPr>
        <w:t>1</w:t>
      </w:r>
      <w:r w:rsidR="001F103C">
        <w:rPr>
          <w:noProof/>
        </w:rPr>
        <w:fldChar w:fldCharType="end"/>
      </w:r>
    </w:p>
    <w:p w14:paraId="0E1BB10E" w14:textId="5A71593F" w:rsidR="001F103C" w:rsidRDefault="001F103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fi-FI" w:eastAsia="fi-FI"/>
          <w14:ligatures w14:val="standardContextual"/>
        </w:rPr>
      </w:pPr>
      <w:r w:rsidRPr="001F103C">
        <w:rPr>
          <w:noProof/>
          <w:lang w:val="fi-FI"/>
        </w:rPr>
        <w:t>2. Dokumentti</w:t>
      </w:r>
      <w:r w:rsidRPr="001F103C">
        <w:rPr>
          <w:noProof/>
          <w:lang w:val="fi-FI"/>
        </w:rPr>
        <w:tab/>
      </w:r>
      <w:r>
        <w:rPr>
          <w:noProof/>
        </w:rPr>
        <w:fldChar w:fldCharType="begin"/>
      </w:r>
      <w:r w:rsidRPr="001F103C">
        <w:rPr>
          <w:noProof/>
          <w:lang w:val="fi-FI"/>
        </w:rPr>
        <w:instrText xml:space="preserve"> PAGEREF _Toc191647128 \h </w:instrText>
      </w:r>
      <w:r>
        <w:rPr>
          <w:noProof/>
        </w:rPr>
      </w:r>
      <w:r>
        <w:rPr>
          <w:noProof/>
        </w:rPr>
        <w:fldChar w:fldCharType="separate"/>
      </w:r>
      <w:r w:rsidRPr="001F103C">
        <w:rPr>
          <w:noProof/>
          <w:lang w:val="fi-FI"/>
        </w:rPr>
        <w:t>1</w:t>
      </w:r>
      <w:r>
        <w:rPr>
          <w:noProof/>
        </w:rPr>
        <w:fldChar w:fldCharType="end"/>
      </w:r>
    </w:p>
    <w:p w14:paraId="57642FF7" w14:textId="32A5C216" w:rsidR="001F103C" w:rsidRDefault="001F103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fi-FI" w:eastAsia="fi-FI"/>
          <w14:ligatures w14:val="standardContextual"/>
        </w:rPr>
      </w:pPr>
      <w:r w:rsidRPr="001F103C">
        <w:rPr>
          <w:noProof/>
          <w:lang w:val="fi-FI"/>
        </w:rPr>
        <w:t>3. Testauksen tiivistelmä</w:t>
      </w:r>
      <w:r w:rsidRPr="001F103C">
        <w:rPr>
          <w:noProof/>
          <w:lang w:val="fi-FI"/>
        </w:rPr>
        <w:tab/>
      </w:r>
      <w:r>
        <w:rPr>
          <w:noProof/>
        </w:rPr>
        <w:fldChar w:fldCharType="begin"/>
      </w:r>
      <w:r w:rsidRPr="001F103C">
        <w:rPr>
          <w:noProof/>
          <w:lang w:val="fi-FI"/>
        </w:rPr>
        <w:instrText xml:space="preserve"> PAGEREF _Toc191647129 \h </w:instrText>
      </w:r>
      <w:r>
        <w:rPr>
          <w:noProof/>
        </w:rPr>
      </w:r>
      <w:r>
        <w:rPr>
          <w:noProof/>
        </w:rPr>
        <w:fldChar w:fldCharType="separate"/>
      </w:r>
      <w:r w:rsidRPr="001F103C">
        <w:rPr>
          <w:noProof/>
          <w:lang w:val="fi-FI"/>
        </w:rPr>
        <w:t>1</w:t>
      </w:r>
      <w:r>
        <w:rPr>
          <w:noProof/>
        </w:rPr>
        <w:fldChar w:fldCharType="end"/>
      </w:r>
    </w:p>
    <w:p w14:paraId="3990F451" w14:textId="64A891EC" w:rsidR="001F103C" w:rsidRDefault="001F103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fi-FI" w:eastAsia="fi-FI"/>
          <w14:ligatures w14:val="standardContextual"/>
        </w:rPr>
      </w:pPr>
      <w:r w:rsidRPr="001F103C">
        <w:rPr>
          <w:noProof/>
          <w:lang w:val="fi-FI"/>
        </w:rPr>
        <w:t>4. Johdanto</w:t>
      </w:r>
      <w:r w:rsidRPr="001F103C">
        <w:rPr>
          <w:noProof/>
          <w:lang w:val="fi-FI"/>
        </w:rPr>
        <w:tab/>
      </w:r>
      <w:r>
        <w:rPr>
          <w:noProof/>
        </w:rPr>
        <w:fldChar w:fldCharType="begin"/>
      </w:r>
      <w:r w:rsidRPr="001F103C">
        <w:rPr>
          <w:noProof/>
          <w:lang w:val="fi-FI"/>
        </w:rPr>
        <w:instrText xml:space="preserve"> PAGEREF _Toc191647130 \h </w:instrText>
      </w:r>
      <w:r>
        <w:rPr>
          <w:noProof/>
        </w:rPr>
      </w:r>
      <w:r>
        <w:rPr>
          <w:noProof/>
        </w:rPr>
        <w:fldChar w:fldCharType="separate"/>
      </w:r>
      <w:r w:rsidRPr="001F103C">
        <w:rPr>
          <w:noProof/>
          <w:lang w:val="fi-FI"/>
        </w:rPr>
        <w:t>1</w:t>
      </w:r>
      <w:r>
        <w:rPr>
          <w:noProof/>
        </w:rPr>
        <w:fldChar w:fldCharType="end"/>
      </w:r>
    </w:p>
    <w:p w14:paraId="08F99C40" w14:textId="24AA9354" w:rsidR="001F103C" w:rsidRDefault="001F103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fi-FI" w:eastAsia="fi-FI"/>
          <w14:ligatures w14:val="standardContextual"/>
        </w:rPr>
      </w:pPr>
      <w:r w:rsidRPr="001F103C">
        <w:rPr>
          <w:noProof/>
          <w:lang w:val="fi-FI"/>
        </w:rPr>
        <w:t>5. Käytetty testausstrategia</w:t>
      </w:r>
      <w:r w:rsidRPr="001F103C">
        <w:rPr>
          <w:noProof/>
          <w:lang w:val="fi-FI"/>
        </w:rPr>
        <w:tab/>
      </w:r>
      <w:r>
        <w:rPr>
          <w:noProof/>
        </w:rPr>
        <w:fldChar w:fldCharType="begin"/>
      </w:r>
      <w:r w:rsidRPr="001F103C">
        <w:rPr>
          <w:noProof/>
          <w:lang w:val="fi-FI"/>
        </w:rPr>
        <w:instrText xml:space="preserve"> PAGEREF _Toc191647131 \h </w:instrText>
      </w:r>
      <w:r>
        <w:rPr>
          <w:noProof/>
        </w:rPr>
      </w:r>
      <w:r>
        <w:rPr>
          <w:noProof/>
        </w:rPr>
        <w:fldChar w:fldCharType="separate"/>
      </w:r>
      <w:r w:rsidRPr="001F103C">
        <w:rPr>
          <w:noProof/>
          <w:lang w:val="fi-FI"/>
        </w:rPr>
        <w:t>1</w:t>
      </w:r>
      <w:r>
        <w:rPr>
          <w:noProof/>
        </w:rPr>
        <w:fldChar w:fldCharType="end"/>
      </w:r>
    </w:p>
    <w:p w14:paraId="6AEBE80A" w14:textId="688CF556" w:rsidR="001F103C" w:rsidRDefault="001F103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fi-FI" w:eastAsia="fi-FI"/>
          <w14:ligatures w14:val="standardContextual"/>
        </w:rPr>
      </w:pPr>
      <w:r w:rsidRPr="001F103C">
        <w:rPr>
          <w:noProof/>
          <w:lang w:val="fi-FI"/>
        </w:rPr>
        <w:t>6. Testausympäristö ja käytetyt työkalut</w:t>
      </w:r>
      <w:r w:rsidRPr="001F103C">
        <w:rPr>
          <w:noProof/>
          <w:lang w:val="fi-FI"/>
        </w:rPr>
        <w:tab/>
      </w:r>
      <w:r>
        <w:rPr>
          <w:noProof/>
        </w:rPr>
        <w:fldChar w:fldCharType="begin"/>
      </w:r>
      <w:r w:rsidRPr="001F103C">
        <w:rPr>
          <w:noProof/>
          <w:lang w:val="fi-FI"/>
        </w:rPr>
        <w:instrText xml:space="preserve"> PAGEREF _Toc191647132 \h </w:instrText>
      </w:r>
      <w:r>
        <w:rPr>
          <w:noProof/>
        </w:rPr>
      </w:r>
      <w:r>
        <w:rPr>
          <w:noProof/>
        </w:rPr>
        <w:fldChar w:fldCharType="separate"/>
      </w:r>
      <w:r w:rsidRPr="001F103C">
        <w:rPr>
          <w:noProof/>
          <w:lang w:val="fi-FI"/>
        </w:rPr>
        <w:t>2</w:t>
      </w:r>
      <w:r>
        <w:rPr>
          <w:noProof/>
        </w:rPr>
        <w:fldChar w:fldCharType="end"/>
      </w:r>
    </w:p>
    <w:p w14:paraId="7731A896" w14:textId="0A99C67D" w:rsidR="001F103C" w:rsidRDefault="001F103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fi-FI" w:eastAsia="fi-FI"/>
          <w14:ligatures w14:val="standardContextual"/>
        </w:rPr>
      </w:pPr>
      <w:r w:rsidRPr="001F103C">
        <w:rPr>
          <w:noProof/>
          <w:lang w:val="fi-FI"/>
        </w:rPr>
        <w:t>7. Testitapaukset</w:t>
      </w:r>
      <w:r w:rsidRPr="001F103C">
        <w:rPr>
          <w:noProof/>
          <w:lang w:val="fi-FI"/>
        </w:rPr>
        <w:tab/>
      </w:r>
      <w:r>
        <w:rPr>
          <w:noProof/>
        </w:rPr>
        <w:fldChar w:fldCharType="begin"/>
      </w:r>
      <w:r w:rsidRPr="001F103C">
        <w:rPr>
          <w:noProof/>
          <w:lang w:val="fi-FI"/>
        </w:rPr>
        <w:instrText xml:space="preserve"> PAGEREF _Toc191647133 \h </w:instrText>
      </w:r>
      <w:r>
        <w:rPr>
          <w:noProof/>
        </w:rPr>
      </w:r>
      <w:r>
        <w:rPr>
          <w:noProof/>
        </w:rPr>
        <w:fldChar w:fldCharType="separate"/>
      </w:r>
      <w:r w:rsidRPr="001F103C">
        <w:rPr>
          <w:noProof/>
          <w:lang w:val="fi-FI"/>
        </w:rPr>
        <w:t>2</w:t>
      </w:r>
      <w:r>
        <w:rPr>
          <w:noProof/>
        </w:rPr>
        <w:fldChar w:fldCharType="end"/>
      </w:r>
    </w:p>
    <w:p w14:paraId="471D847E" w14:textId="1672FC06" w:rsidR="001F103C" w:rsidRDefault="001F103C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fi-FI" w:eastAsia="fi-FI"/>
          <w14:ligatures w14:val="standardContextual"/>
        </w:rPr>
      </w:pPr>
      <w:r w:rsidRPr="001F103C">
        <w:rPr>
          <w:noProof/>
          <w:lang w:val="fi-FI"/>
        </w:rPr>
        <w:t>7.1. Toiminnalliset testit</w:t>
      </w:r>
      <w:r w:rsidRPr="001F103C">
        <w:rPr>
          <w:noProof/>
          <w:lang w:val="fi-FI"/>
        </w:rPr>
        <w:tab/>
      </w:r>
      <w:r>
        <w:rPr>
          <w:noProof/>
        </w:rPr>
        <w:fldChar w:fldCharType="begin"/>
      </w:r>
      <w:r w:rsidRPr="001F103C">
        <w:rPr>
          <w:noProof/>
          <w:lang w:val="fi-FI"/>
        </w:rPr>
        <w:instrText xml:space="preserve"> PAGEREF _Toc191647134 \h </w:instrText>
      </w:r>
      <w:r>
        <w:rPr>
          <w:noProof/>
        </w:rPr>
      </w:r>
      <w:r>
        <w:rPr>
          <w:noProof/>
        </w:rPr>
        <w:fldChar w:fldCharType="separate"/>
      </w:r>
      <w:r w:rsidRPr="001F103C">
        <w:rPr>
          <w:noProof/>
          <w:lang w:val="fi-FI"/>
        </w:rPr>
        <w:t>2</w:t>
      </w:r>
      <w:r>
        <w:rPr>
          <w:noProof/>
        </w:rPr>
        <w:fldChar w:fldCharType="end"/>
      </w:r>
    </w:p>
    <w:p w14:paraId="5270B54E" w14:textId="14882A5C" w:rsidR="001F103C" w:rsidRDefault="001F103C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fi-FI" w:eastAsia="fi-FI"/>
          <w14:ligatures w14:val="standardContextual"/>
        </w:rPr>
      </w:pPr>
      <w:r w:rsidRPr="001F103C">
        <w:rPr>
          <w:noProof/>
          <w:lang w:val="fi-FI"/>
        </w:rPr>
        <w:t>7.2. Laadulliset testit (ei-toiminnalliset)</w:t>
      </w:r>
      <w:r w:rsidRPr="001F103C">
        <w:rPr>
          <w:noProof/>
          <w:lang w:val="fi-FI"/>
        </w:rPr>
        <w:tab/>
      </w:r>
      <w:r>
        <w:rPr>
          <w:noProof/>
        </w:rPr>
        <w:fldChar w:fldCharType="begin"/>
      </w:r>
      <w:r w:rsidRPr="001F103C">
        <w:rPr>
          <w:noProof/>
          <w:lang w:val="fi-FI"/>
        </w:rPr>
        <w:instrText xml:space="preserve"> PAGEREF _Toc191647135 \h </w:instrText>
      </w:r>
      <w:r>
        <w:rPr>
          <w:noProof/>
        </w:rPr>
      </w:r>
      <w:r>
        <w:rPr>
          <w:noProof/>
        </w:rPr>
        <w:fldChar w:fldCharType="separate"/>
      </w:r>
      <w:r w:rsidRPr="001F103C">
        <w:rPr>
          <w:noProof/>
          <w:lang w:val="fi-FI"/>
        </w:rPr>
        <w:t>2</w:t>
      </w:r>
      <w:r>
        <w:rPr>
          <w:noProof/>
        </w:rPr>
        <w:fldChar w:fldCharType="end"/>
      </w:r>
    </w:p>
    <w:p w14:paraId="48E861E1" w14:textId="17A8491E" w:rsidR="001F103C" w:rsidRDefault="001F103C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fi-FI" w:eastAsia="fi-FI"/>
          <w14:ligatures w14:val="standardContextual"/>
        </w:rPr>
      </w:pPr>
      <w:r w:rsidRPr="001F103C">
        <w:rPr>
          <w:noProof/>
          <w:lang w:val="fi-FI"/>
        </w:rPr>
        <w:t>7.3. Muut testit</w:t>
      </w:r>
      <w:r w:rsidRPr="001F103C">
        <w:rPr>
          <w:noProof/>
          <w:lang w:val="fi-FI"/>
        </w:rPr>
        <w:tab/>
      </w:r>
      <w:r>
        <w:rPr>
          <w:noProof/>
        </w:rPr>
        <w:fldChar w:fldCharType="begin"/>
      </w:r>
      <w:r w:rsidRPr="001F103C">
        <w:rPr>
          <w:noProof/>
          <w:lang w:val="fi-FI"/>
        </w:rPr>
        <w:instrText xml:space="preserve"> PAGEREF _Toc191647136 \h </w:instrText>
      </w:r>
      <w:r>
        <w:rPr>
          <w:noProof/>
        </w:rPr>
      </w:r>
      <w:r>
        <w:rPr>
          <w:noProof/>
        </w:rPr>
        <w:fldChar w:fldCharType="separate"/>
      </w:r>
      <w:r w:rsidRPr="001F103C">
        <w:rPr>
          <w:noProof/>
          <w:lang w:val="fi-FI"/>
        </w:rPr>
        <w:t>2</w:t>
      </w:r>
      <w:r>
        <w:rPr>
          <w:noProof/>
        </w:rPr>
        <w:fldChar w:fldCharType="end"/>
      </w:r>
    </w:p>
    <w:p w14:paraId="15FFC7D6" w14:textId="5C644C7B" w:rsidR="001F103C" w:rsidRDefault="001F103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fi-FI" w:eastAsia="fi-FI"/>
          <w14:ligatures w14:val="standardContextual"/>
        </w:rPr>
      </w:pPr>
      <w:r w:rsidRPr="001F103C">
        <w:rPr>
          <w:noProof/>
          <w:lang w:val="fi-FI"/>
        </w:rPr>
        <w:t>8. Riskiarvio</w:t>
      </w:r>
      <w:r w:rsidRPr="001F103C">
        <w:rPr>
          <w:noProof/>
          <w:lang w:val="fi-FI"/>
        </w:rPr>
        <w:tab/>
      </w:r>
      <w:r>
        <w:rPr>
          <w:noProof/>
        </w:rPr>
        <w:fldChar w:fldCharType="begin"/>
      </w:r>
      <w:r w:rsidRPr="001F103C">
        <w:rPr>
          <w:noProof/>
          <w:lang w:val="fi-FI"/>
        </w:rPr>
        <w:instrText xml:space="preserve"> PAGEREF _Toc191647137 \h </w:instrText>
      </w:r>
      <w:r>
        <w:rPr>
          <w:noProof/>
        </w:rPr>
      </w:r>
      <w:r>
        <w:rPr>
          <w:noProof/>
        </w:rPr>
        <w:fldChar w:fldCharType="separate"/>
      </w:r>
      <w:r w:rsidRPr="001F103C">
        <w:rPr>
          <w:noProof/>
          <w:lang w:val="fi-FI"/>
        </w:rPr>
        <w:t>2</w:t>
      </w:r>
      <w:r>
        <w:rPr>
          <w:noProof/>
        </w:rPr>
        <w:fldChar w:fldCharType="end"/>
      </w:r>
    </w:p>
    <w:p w14:paraId="10A22114" w14:textId="1D110D3A" w:rsidR="001F103C" w:rsidRDefault="001F103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fi-FI" w:eastAsia="fi-FI"/>
          <w14:ligatures w14:val="standardContextual"/>
        </w:rPr>
      </w:pPr>
      <w:r w:rsidRPr="001F103C">
        <w:rPr>
          <w:noProof/>
          <w:lang w:val="fi-FI"/>
        </w:rPr>
        <w:t>9. Testauksen aikana korjatut virheet</w:t>
      </w:r>
      <w:r w:rsidRPr="001F103C">
        <w:rPr>
          <w:noProof/>
          <w:lang w:val="fi-FI"/>
        </w:rPr>
        <w:tab/>
      </w:r>
      <w:r>
        <w:rPr>
          <w:noProof/>
        </w:rPr>
        <w:fldChar w:fldCharType="begin"/>
      </w:r>
      <w:r w:rsidRPr="001F103C">
        <w:rPr>
          <w:noProof/>
          <w:lang w:val="fi-FI"/>
        </w:rPr>
        <w:instrText xml:space="preserve"> PAGEREF _Toc191647138 \h </w:instrText>
      </w:r>
      <w:r>
        <w:rPr>
          <w:noProof/>
        </w:rPr>
      </w:r>
      <w:r>
        <w:rPr>
          <w:noProof/>
        </w:rPr>
        <w:fldChar w:fldCharType="separate"/>
      </w:r>
      <w:r w:rsidRPr="001F103C">
        <w:rPr>
          <w:noProof/>
          <w:lang w:val="fi-FI"/>
        </w:rPr>
        <w:t>2</w:t>
      </w:r>
      <w:r>
        <w:rPr>
          <w:noProof/>
        </w:rPr>
        <w:fldChar w:fldCharType="end"/>
      </w:r>
    </w:p>
    <w:p w14:paraId="218972DA" w14:textId="36DBC8EB" w:rsidR="00056BF4" w:rsidRPr="001F103C" w:rsidRDefault="00FE3975" w:rsidP="00B464A5">
      <w:pPr>
        <w:rPr>
          <w:b/>
          <w:bCs w:val="0"/>
          <w:lang w:val="fi-FI"/>
        </w:rPr>
      </w:pPr>
      <w:r>
        <w:rPr>
          <w:b/>
          <w:bCs w:val="0"/>
        </w:rPr>
        <w:fldChar w:fldCharType="end"/>
      </w:r>
    </w:p>
    <w:p w14:paraId="1350F8A9" w14:textId="77777777" w:rsidR="00056BF4" w:rsidRPr="001F103C" w:rsidRDefault="00056BF4" w:rsidP="00B464A5">
      <w:pPr>
        <w:rPr>
          <w:b/>
          <w:bCs w:val="0"/>
          <w:lang w:val="fi-FI"/>
        </w:rPr>
      </w:pPr>
    </w:p>
    <w:p w14:paraId="2E3C1333" w14:textId="77777777" w:rsidR="00242C46" w:rsidRPr="001F103C" w:rsidRDefault="00242C46" w:rsidP="00B464A5">
      <w:pPr>
        <w:rPr>
          <w:b/>
          <w:bCs w:val="0"/>
          <w:lang w:val="fi-FI"/>
        </w:rPr>
      </w:pPr>
    </w:p>
    <w:p w14:paraId="5614CB27" w14:textId="77777777" w:rsidR="00242C46" w:rsidRDefault="00242C46" w:rsidP="00242C46">
      <w:pPr>
        <w:pStyle w:val="Heading1"/>
      </w:pPr>
      <w:bookmarkStart w:id="1" w:name="_Toc191647127"/>
      <w:proofErr w:type="spellStart"/>
      <w:r>
        <w:t>Projekti</w:t>
      </w:r>
      <w:bookmarkEnd w:id="1"/>
      <w:proofErr w:type="spellEnd"/>
    </w:p>
    <w:p w14:paraId="2BBEA9AF" w14:textId="70DF0AFD" w:rsidR="00242C46" w:rsidRPr="00242C46" w:rsidRDefault="00064781" w:rsidP="00242C46">
      <w:r>
        <w:t>&lt;</w:t>
      </w:r>
      <w:proofErr w:type="spellStart"/>
      <w:r w:rsidR="00242C46">
        <w:t>Projektin</w:t>
      </w:r>
      <w:proofErr w:type="spellEnd"/>
      <w:r w:rsidR="00242C46">
        <w:t xml:space="preserve"> </w:t>
      </w:r>
      <w:proofErr w:type="spellStart"/>
      <w:r w:rsidR="00242C46">
        <w:t>tiedot</w:t>
      </w:r>
      <w:proofErr w:type="spellEnd"/>
      <w:r w:rsidR="00242C46">
        <w:t xml:space="preserve">, </w:t>
      </w:r>
      <w:proofErr w:type="spellStart"/>
      <w:r w:rsidR="00242C46">
        <w:t>tiimin</w:t>
      </w:r>
      <w:proofErr w:type="spellEnd"/>
      <w:r w:rsidR="00242C46">
        <w:t xml:space="preserve"> </w:t>
      </w:r>
      <w:proofErr w:type="spellStart"/>
      <w:r w:rsidR="00242C46">
        <w:t>tiedot</w:t>
      </w:r>
      <w:proofErr w:type="spellEnd"/>
      <w:r>
        <w:t>&gt;</w:t>
      </w:r>
    </w:p>
    <w:p w14:paraId="7C6FF2BA" w14:textId="496E00DC" w:rsidR="00242C46" w:rsidRDefault="00242C46" w:rsidP="00242C46">
      <w:pPr>
        <w:pStyle w:val="Heading1"/>
      </w:pPr>
      <w:bookmarkStart w:id="2" w:name="_Toc191647128"/>
      <w:proofErr w:type="spellStart"/>
      <w:r>
        <w:t>Dokumentti</w:t>
      </w:r>
      <w:bookmarkEnd w:id="2"/>
      <w:proofErr w:type="spellEnd"/>
      <w:r w:rsidR="009F6840">
        <w:t xml:space="preserve"> ja </w:t>
      </w:r>
      <w:proofErr w:type="spellStart"/>
      <w:r w:rsidR="009F6840">
        <w:t>tekoälyn</w:t>
      </w:r>
      <w:proofErr w:type="spellEnd"/>
      <w:r w:rsidR="009F6840">
        <w:t xml:space="preserve"> </w:t>
      </w:r>
      <w:proofErr w:type="spellStart"/>
      <w:r w:rsidR="009F6840">
        <w:t>käyttö</w:t>
      </w:r>
      <w:proofErr w:type="spellEnd"/>
    </w:p>
    <w:p w14:paraId="701FD485" w14:textId="3EE2B686" w:rsidR="00242C46" w:rsidRDefault="00064781" w:rsidP="00242C46">
      <w:r>
        <w:t>&lt;</w:t>
      </w:r>
      <w:proofErr w:type="spellStart"/>
      <w:r w:rsidR="00742968">
        <w:t>Dokumentin</w:t>
      </w:r>
      <w:proofErr w:type="spellEnd"/>
      <w:r w:rsidR="00742968">
        <w:t xml:space="preserve"> </w:t>
      </w:r>
      <w:proofErr w:type="spellStart"/>
      <w:r w:rsidR="00742968">
        <w:t>historia</w:t>
      </w:r>
      <w:proofErr w:type="spellEnd"/>
      <w:r>
        <w:t>&gt;</w:t>
      </w:r>
    </w:p>
    <w:p w14:paraId="249FA632" w14:textId="62A4E92D" w:rsidR="00742968" w:rsidRDefault="00064781" w:rsidP="00242C46">
      <w:r>
        <w:t>&lt;</w:t>
      </w:r>
      <w:proofErr w:type="spellStart"/>
      <w:r w:rsidR="00742968">
        <w:t>Tekoälyn</w:t>
      </w:r>
      <w:proofErr w:type="spellEnd"/>
      <w:r w:rsidR="00742968">
        <w:t xml:space="preserve"> </w:t>
      </w:r>
      <w:proofErr w:type="spellStart"/>
      <w:r w:rsidR="00742968">
        <w:t>käyttö</w:t>
      </w:r>
      <w:proofErr w:type="spellEnd"/>
      <w:r w:rsidR="00742968">
        <w:t xml:space="preserve"> – declaration text</w:t>
      </w:r>
      <w:r>
        <w:t>&gt;</w:t>
      </w:r>
    </w:p>
    <w:p w14:paraId="174B7310" w14:textId="7B64CDAF" w:rsidR="004E230E" w:rsidRDefault="001F1E99" w:rsidP="00242C46">
      <w:pPr>
        <w:pStyle w:val="Heading1"/>
      </w:pPr>
      <w:bookmarkStart w:id="3" w:name="_Toc191647129"/>
      <w:proofErr w:type="spellStart"/>
      <w:r>
        <w:t>Testauksen</w:t>
      </w:r>
      <w:proofErr w:type="spellEnd"/>
      <w:r>
        <w:t xml:space="preserve"> </w:t>
      </w:r>
      <w:proofErr w:type="spellStart"/>
      <w:r>
        <w:t>tiivistelmä</w:t>
      </w:r>
      <w:bookmarkEnd w:id="3"/>
      <w:proofErr w:type="spellEnd"/>
    </w:p>
    <w:p w14:paraId="0DE1FD61" w14:textId="1F7C5744" w:rsidR="001F1E99" w:rsidRPr="00D136A0" w:rsidRDefault="001F1E99" w:rsidP="001F1E99">
      <w:pPr>
        <w:rPr>
          <w:lang w:val="fi-FI"/>
        </w:rPr>
      </w:pPr>
      <w:r w:rsidRPr="00D136A0">
        <w:rPr>
          <w:lang w:val="fi-FI"/>
        </w:rPr>
        <w:t>&lt;Tee yhteenveto</w:t>
      </w:r>
      <w:r w:rsidR="00D136A0" w:rsidRPr="00D136A0">
        <w:rPr>
          <w:lang w:val="fi-FI"/>
        </w:rPr>
        <w:t xml:space="preserve"> testauksesta tähän eli missä tilassa ohjelma on </w:t>
      </w:r>
      <w:r w:rsidR="00D136A0">
        <w:rPr>
          <w:lang w:val="fi-FI"/>
        </w:rPr>
        <w:t xml:space="preserve">suoritetun testauksen perusteella. </w:t>
      </w:r>
      <w:r w:rsidR="00C935E9">
        <w:rPr>
          <w:lang w:val="fi-FI"/>
        </w:rPr>
        <w:t xml:space="preserve">Mikä joku haluaa tutustua </w:t>
      </w:r>
      <w:r w:rsidR="00223D38">
        <w:rPr>
          <w:lang w:val="fi-FI"/>
        </w:rPr>
        <w:t xml:space="preserve">tehtyyn </w:t>
      </w:r>
      <w:r w:rsidR="00C935E9">
        <w:rPr>
          <w:lang w:val="fi-FI"/>
        </w:rPr>
        <w:t xml:space="preserve">testaukseen </w:t>
      </w:r>
      <w:r w:rsidR="00223D38">
        <w:rPr>
          <w:lang w:val="fi-FI"/>
        </w:rPr>
        <w:t xml:space="preserve">ja sen tuloksiin </w:t>
      </w:r>
      <w:r w:rsidR="00C935E9">
        <w:rPr>
          <w:lang w:val="fi-FI"/>
        </w:rPr>
        <w:t xml:space="preserve">tarkemmin, hän </w:t>
      </w:r>
      <w:r w:rsidR="00223D38">
        <w:rPr>
          <w:lang w:val="fi-FI"/>
        </w:rPr>
        <w:t xml:space="preserve">lukee dokumentin </w:t>
      </w:r>
      <w:r w:rsidR="00064781">
        <w:rPr>
          <w:lang w:val="fi-FI"/>
        </w:rPr>
        <w:t xml:space="preserve">loppuosan </w:t>
      </w:r>
      <w:r w:rsidR="00223D38">
        <w:rPr>
          <w:lang w:val="fi-FI"/>
        </w:rPr>
        <w:t>tarkemmin</w:t>
      </w:r>
      <w:r w:rsidR="00064781">
        <w:rPr>
          <w:lang w:val="fi-FI"/>
        </w:rPr>
        <w:t>.</w:t>
      </w:r>
      <w:r w:rsidRPr="00D136A0">
        <w:rPr>
          <w:lang w:val="fi-FI"/>
        </w:rPr>
        <w:t>&gt;</w:t>
      </w:r>
    </w:p>
    <w:p w14:paraId="1B303C22" w14:textId="1A179F6A" w:rsidR="00B254E7" w:rsidRDefault="00B254E7" w:rsidP="00242C46">
      <w:pPr>
        <w:pStyle w:val="Heading1"/>
      </w:pPr>
      <w:bookmarkStart w:id="4" w:name="_Toc191647130"/>
      <w:proofErr w:type="spellStart"/>
      <w:r>
        <w:t>Johdanto</w:t>
      </w:r>
      <w:bookmarkEnd w:id="4"/>
      <w:proofErr w:type="spellEnd"/>
    </w:p>
    <w:p w14:paraId="000AF97D" w14:textId="5A502EC0" w:rsidR="004C121A" w:rsidRDefault="004C121A" w:rsidP="00242C46">
      <w:pPr>
        <w:pStyle w:val="Heading1"/>
      </w:pPr>
      <w:bookmarkStart w:id="5" w:name="_Toc191647131"/>
      <w:proofErr w:type="spellStart"/>
      <w:r>
        <w:t>Käytetty</w:t>
      </w:r>
      <w:proofErr w:type="spellEnd"/>
      <w:r>
        <w:t xml:space="preserve"> </w:t>
      </w:r>
      <w:proofErr w:type="spellStart"/>
      <w:r>
        <w:t>testausstrategia</w:t>
      </w:r>
      <w:bookmarkEnd w:id="5"/>
      <w:proofErr w:type="spellEnd"/>
    </w:p>
    <w:p w14:paraId="179A876E" w14:textId="77777777" w:rsidR="004C121A" w:rsidRPr="004C121A" w:rsidRDefault="004C121A" w:rsidP="004C121A"/>
    <w:p w14:paraId="4BF22469" w14:textId="77777777" w:rsidR="004C121A" w:rsidRDefault="004C121A" w:rsidP="00242C46">
      <w:pPr>
        <w:pStyle w:val="Heading1"/>
      </w:pPr>
      <w:bookmarkStart w:id="6" w:name="_Toc191647132"/>
      <w:proofErr w:type="spellStart"/>
      <w:r>
        <w:lastRenderedPageBreak/>
        <w:t>Testausympäristö</w:t>
      </w:r>
      <w:proofErr w:type="spellEnd"/>
      <w:r>
        <w:t xml:space="preserve"> ja </w:t>
      </w:r>
      <w:proofErr w:type="spellStart"/>
      <w:r>
        <w:t>käytetyt</w:t>
      </w:r>
      <w:proofErr w:type="spellEnd"/>
      <w:r>
        <w:t xml:space="preserve"> </w:t>
      </w:r>
      <w:proofErr w:type="spellStart"/>
      <w:r>
        <w:t>työkalut</w:t>
      </w:r>
      <w:bookmarkEnd w:id="6"/>
      <w:proofErr w:type="spellEnd"/>
    </w:p>
    <w:p w14:paraId="412234C8" w14:textId="77777777" w:rsidR="00A55728" w:rsidRDefault="00A55728" w:rsidP="00242C46">
      <w:pPr>
        <w:pStyle w:val="Heading1"/>
      </w:pPr>
      <w:bookmarkStart w:id="7" w:name="_Toc191647133"/>
      <w:proofErr w:type="spellStart"/>
      <w:r>
        <w:t>Testitapaukset</w:t>
      </w:r>
      <w:bookmarkEnd w:id="7"/>
      <w:proofErr w:type="spellEnd"/>
    </w:p>
    <w:p w14:paraId="10073DB2" w14:textId="77777777" w:rsidR="00A55728" w:rsidRDefault="00A55728" w:rsidP="00A55728">
      <w:pPr>
        <w:pStyle w:val="Heading2"/>
      </w:pPr>
      <w:bookmarkStart w:id="8" w:name="_Toc191647134"/>
      <w:proofErr w:type="spellStart"/>
      <w:r>
        <w:t>Toiminnalliset</w:t>
      </w:r>
      <w:proofErr w:type="spellEnd"/>
      <w:r>
        <w:t xml:space="preserve"> </w:t>
      </w:r>
      <w:proofErr w:type="spellStart"/>
      <w:r>
        <w:t>testit</w:t>
      </w:r>
      <w:bookmarkEnd w:id="8"/>
      <w:proofErr w:type="spellEnd"/>
    </w:p>
    <w:p w14:paraId="6B3FC4F5" w14:textId="79B68DDD" w:rsidR="00596C7D" w:rsidRDefault="00596C7D" w:rsidP="00A55728">
      <w:pPr>
        <w:pStyle w:val="Heading2"/>
      </w:pPr>
      <w:bookmarkStart w:id="9" w:name="_Toc191647135"/>
      <w:proofErr w:type="spellStart"/>
      <w:r>
        <w:t>Laadulli</w:t>
      </w:r>
      <w:r w:rsidR="00EF096C">
        <w:t>set</w:t>
      </w:r>
      <w:proofErr w:type="spellEnd"/>
      <w:r>
        <w:t xml:space="preserve"> </w:t>
      </w:r>
      <w:proofErr w:type="spellStart"/>
      <w:r>
        <w:t>test</w:t>
      </w:r>
      <w:r w:rsidR="00EF096C">
        <w:t>it</w:t>
      </w:r>
      <w:proofErr w:type="spellEnd"/>
      <w:r>
        <w:t xml:space="preserve"> (</w:t>
      </w:r>
      <w:proofErr w:type="spellStart"/>
      <w:r>
        <w:t>ei-toiminnalliset</w:t>
      </w:r>
      <w:proofErr w:type="spellEnd"/>
      <w:r>
        <w:t>)</w:t>
      </w:r>
      <w:bookmarkEnd w:id="9"/>
    </w:p>
    <w:p w14:paraId="6F7D5BAA" w14:textId="77777777" w:rsidR="00EF096C" w:rsidRDefault="00EF096C" w:rsidP="00A55728">
      <w:pPr>
        <w:pStyle w:val="Heading2"/>
      </w:pPr>
      <w:bookmarkStart w:id="10" w:name="_Toc191647136"/>
      <w:r>
        <w:t xml:space="preserve">Muut </w:t>
      </w:r>
      <w:proofErr w:type="spellStart"/>
      <w:r>
        <w:t>testit</w:t>
      </w:r>
      <w:bookmarkEnd w:id="10"/>
      <w:proofErr w:type="spellEnd"/>
    </w:p>
    <w:p w14:paraId="3253014A" w14:textId="1BD41C18" w:rsidR="003F3942" w:rsidRDefault="003F3942" w:rsidP="00260DCE">
      <w:pPr>
        <w:pStyle w:val="Heading1"/>
      </w:pPr>
      <w:bookmarkStart w:id="11" w:name="_Toc191647137"/>
      <w:proofErr w:type="spellStart"/>
      <w:r>
        <w:t>Riskiarvio</w:t>
      </w:r>
      <w:bookmarkEnd w:id="11"/>
      <w:proofErr w:type="spellEnd"/>
    </w:p>
    <w:p w14:paraId="0C16B0EE" w14:textId="53B87911" w:rsidR="00C80942" w:rsidRDefault="009A4BB2" w:rsidP="00260DCE">
      <w:pPr>
        <w:pStyle w:val="Heading1"/>
      </w:pPr>
      <w:bookmarkStart w:id="12" w:name="_Toc191647138"/>
      <w:proofErr w:type="spellStart"/>
      <w:r>
        <w:t>CodeGrade-raportti</w:t>
      </w:r>
      <w:proofErr w:type="spellEnd"/>
    </w:p>
    <w:p w14:paraId="385F4DC2" w14:textId="4DDC00C7" w:rsidR="00242C46" w:rsidRDefault="00260DCE" w:rsidP="00260DCE">
      <w:pPr>
        <w:pStyle w:val="Heading1"/>
      </w:pPr>
      <w:proofErr w:type="spellStart"/>
      <w:r>
        <w:t>Testauksen</w:t>
      </w:r>
      <w:proofErr w:type="spellEnd"/>
      <w:r>
        <w:t xml:space="preserve"> </w:t>
      </w:r>
      <w:proofErr w:type="spellStart"/>
      <w:r>
        <w:t>aikana</w:t>
      </w:r>
      <w:proofErr w:type="spellEnd"/>
      <w:r>
        <w:t xml:space="preserve"> </w:t>
      </w:r>
      <w:proofErr w:type="spellStart"/>
      <w:r>
        <w:t>korjatut</w:t>
      </w:r>
      <w:proofErr w:type="spellEnd"/>
      <w:r>
        <w:t xml:space="preserve"> </w:t>
      </w:r>
      <w:proofErr w:type="spellStart"/>
      <w:r>
        <w:t>virheet</w:t>
      </w:r>
      <w:bookmarkEnd w:id="0"/>
      <w:bookmarkEnd w:id="12"/>
      <w:proofErr w:type="spellEnd"/>
    </w:p>
    <w:sectPr w:rsidR="00242C46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9EB2F" w14:textId="77777777" w:rsidR="006564F9" w:rsidRDefault="006564F9">
      <w:r>
        <w:separator/>
      </w:r>
    </w:p>
  </w:endnote>
  <w:endnote w:type="continuationSeparator" w:id="0">
    <w:p w14:paraId="3B979A20" w14:textId="77777777" w:rsidR="006564F9" w:rsidRDefault="0065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9A383" w14:textId="09B4A665" w:rsidR="007F6324" w:rsidRDefault="007F6324">
    <w:pPr>
      <w:pStyle w:val="Footer"/>
      <w:tabs>
        <w:tab w:val="clear" w:pos="8306"/>
        <w:tab w:val="right" w:pos="8931"/>
      </w:tabs>
      <w:jc w:val="center"/>
    </w:pPr>
    <w:r>
      <w:tab/>
    </w:r>
    <w:r>
      <w:tab/>
    </w:r>
    <w:r>
      <w:rPr>
        <w:noProof/>
      </w:rPr>
      <w:fldChar w:fldCharType="begin"/>
    </w:r>
    <w:r>
      <w:rPr>
        <w:noProof/>
      </w:rPr>
      <w:instrText xml:space="preserve"> FILENAME  \* MERGEFORMAT </w:instrText>
    </w:r>
    <w:r>
      <w:rPr>
        <w:noProof/>
      </w:rPr>
      <w:fldChar w:fldCharType="separate"/>
    </w:r>
    <w:r>
      <w:rPr>
        <w:noProof/>
      </w:rPr>
      <w:t>Document1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FE9CD" w14:textId="77777777" w:rsidR="006564F9" w:rsidRDefault="006564F9">
      <w:r>
        <w:separator/>
      </w:r>
    </w:p>
  </w:footnote>
  <w:footnote w:type="continuationSeparator" w:id="0">
    <w:p w14:paraId="69A9E29F" w14:textId="77777777" w:rsidR="006564F9" w:rsidRDefault="00656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9A381" w14:textId="3649BC26" w:rsidR="007F6324" w:rsidRPr="00824A23" w:rsidRDefault="00824A23">
    <w:pPr>
      <w:pStyle w:val="Header"/>
      <w:tabs>
        <w:tab w:val="clear" w:pos="8306"/>
        <w:tab w:val="right" w:pos="8931"/>
      </w:tabs>
      <w:rPr>
        <w:rStyle w:val="PageNumber"/>
        <w:sz w:val="20"/>
        <w:lang w:val="fi-FI"/>
      </w:rPr>
    </w:pPr>
    <w:r w:rsidRPr="00824A23">
      <w:rPr>
        <w:sz w:val="20"/>
        <w:lang w:val="fi-FI"/>
      </w:rPr>
      <w:t>CT60A2600 Ohjelmakehitys C-kielellä</w:t>
    </w:r>
    <w:r>
      <w:rPr>
        <w:sz w:val="20"/>
        <w:lang w:val="fi-FI"/>
      </w:rPr>
      <w:t>, Tiimi X</w:t>
    </w:r>
    <w:r w:rsidR="001F103C">
      <w:rPr>
        <w:sz w:val="20"/>
        <w:lang w:val="fi-FI"/>
      </w:rPr>
      <w:t>/</w:t>
    </w:r>
    <w:r>
      <w:rPr>
        <w:sz w:val="20"/>
        <w:lang w:val="fi-FI"/>
      </w:rPr>
      <w:t>L0X</w:t>
    </w:r>
    <w:r w:rsidR="007F6324" w:rsidRPr="00824A23">
      <w:rPr>
        <w:sz w:val="20"/>
        <w:lang w:val="fi-FI"/>
      </w:rPr>
      <w:tab/>
    </w:r>
    <w:r w:rsidR="007F6324">
      <w:rPr>
        <w:rStyle w:val="PageNumber"/>
        <w:sz w:val="20"/>
      </w:rPr>
      <w:fldChar w:fldCharType="begin"/>
    </w:r>
    <w:r w:rsidR="007F6324" w:rsidRPr="00824A23">
      <w:rPr>
        <w:rStyle w:val="PageNumber"/>
        <w:sz w:val="20"/>
        <w:lang w:val="fi-FI"/>
      </w:rPr>
      <w:instrText xml:space="preserve"> PAGE </w:instrText>
    </w:r>
    <w:r w:rsidR="007F6324">
      <w:rPr>
        <w:rStyle w:val="PageNumber"/>
        <w:sz w:val="20"/>
      </w:rPr>
      <w:fldChar w:fldCharType="separate"/>
    </w:r>
    <w:r w:rsidR="007F6324" w:rsidRPr="00824A23">
      <w:rPr>
        <w:rStyle w:val="PageNumber"/>
        <w:noProof/>
        <w:sz w:val="20"/>
        <w:lang w:val="fi-FI"/>
      </w:rPr>
      <w:t>11</w:t>
    </w:r>
    <w:r w:rsidR="007F6324">
      <w:rPr>
        <w:rStyle w:val="PageNumber"/>
        <w:sz w:val="20"/>
      </w:rPr>
      <w:fldChar w:fldCharType="end"/>
    </w:r>
    <w:r w:rsidR="007F6324" w:rsidRPr="00824A23">
      <w:rPr>
        <w:rStyle w:val="PageNumber"/>
        <w:sz w:val="20"/>
        <w:lang w:val="fi-FI"/>
      </w:rPr>
      <w:t>(</w:t>
    </w:r>
    <w:r w:rsidR="007F6324">
      <w:rPr>
        <w:rStyle w:val="PageNumber"/>
        <w:sz w:val="20"/>
      </w:rPr>
      <w:fldChar w:fldCharType="begin"/>
    </w:r>
    <w:r w:rsidR="007F6324" w:rsidRPr="00824A23">
      <w:rPr>
        <w:rStyle w:val="PageNumber"/>
        <w:sz w:val="20"/>
        <w:lang w:val="fi-FI"/>
      </w:rPr>
      <w:instrText xml:space="preserve"> NUMPAGES </w:instrText>
    </w:r>
    <w:r w:rsidR="007F6324">
      <w:rPr>
        <w:rStyle w:val="PageNumber"/>
        <w:sz w:val="20"/>
      </w:rPr>
      <w:fldChar w:fldCharType="separate"/>
    </w:r>
    <w:r w:rsidR="007F6324" w:rsidRPr="00824A23">
      <w:rPr>
        <w:rStyle w:val="PageNumber"/>
        <w:noProof/>
        <w:sz w:val="20"/>
        <w:lang w:val="fi-FI"/>
      </w:rPr>
      <w:t>11</w:t>
    </w:r>
    <w:r w:rsidR="007F6324">
      <w:rPr>
        <w:rStyle w:val="PageNumber"/>
        <w:sz w:val="20"/>
      </w:rPr>
      <w:fldChar w:fldCharType="end"/>
    </w:r>
    <w:r w:rsidR="007F6324" w:rsidRPr="00824A23">
      <w:rPr>
        <w:rStyle w:val="PageNumber"/>
        <w:sz w:val="20"/>
        <w:lang w:val="fi-FI"/>
      </w:rPr>
      <w:t>)</w:t>
    </w:r>
  </w:p>
  <w:p w14:paraId="31D9A382" w14:textId="77777777" w:rsidR="007F6324" w:rsidRDefault="007F6324">
    <w:pPr>
      <w:pStyle w:val="Header"/>
    </w:pPr>
    <w:r>
      <w:rPr>
        <w:noProof/>
        <w:sz w:val="20"/>
        <w:lang w:val="fi-FI" w:eastAsia="fi-FI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1D9A384" wp14:editId="31D9A385">
              <wp:simplePos x="0" y="0"/>
              <wp:positionH relativeFrom="column">
                <wp:posOffset>43815</wp:posOffset>
              </wp:positionH>
              <wp:positionV relativeFrom="paragraph">
                <wp:posOffset>15240</wp:posOffset>
              </wp:positionV>
              <wp:extent cx="5600700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8837F8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45pt,1.2pt" to="444.4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BDA"/>
    <w:multiLevelType w:val="hybridMultilevel"/>
    <w:tmpl w:val="E914265C"/>
    <w:lvl w:ilvl="0" w:tplc="040B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D0A6C"/>
    <w:multiLevelType w:val="multilevel"/>
    <w:tmpl w:val="0E08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D2FF7"/>
    <w:multiLevelType w:val="hybridMultilevel"/>
    <w:tmpl w:val="854066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B7A4F"/>
    <w:multiLevelType w:val="hybridMultilevel"/>
    <w:tmpl w:val="7AD49298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24A7D"/>
    <w:multiLevelType w:val="hybridMultilevel"/>
    <w:tmpl w:val="73F63166"/>
    <w:lvl w:ilvl="0" w:tplc="040B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16EB0"/>
    <w:multiLevelType w:val="hybridMultilevel"/>
    <w:tmpl w:val="8DD4798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E3410"/>
    <w:multiLevelType w:val="hybridMultilevel"/>
    <w:tmpl w:val="BC36DAA2"/>
    <w:lvl w:ilvl="0" w:tplc="040B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60B89"/>
    <w:multiLevelType w:val="hybridMultilevel"/>
    <w:tmpl w:val="6EAC45F2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A17BDB"/>
    <w:multiLevelType w:val="hybridMultilevel"/>
    <w:tmpl w:val="44DE529A"/>
    <w:lvl w:ilvl="0" w:tplc="02C8F3CC">
      <w:start w:val="5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BF525A"/>
    <w:multiLevelType w:val="multilevel"/>
    <w:tmpl w:val="3D7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74C97"/>
    <w:multiLevelType w:val="hybridMultilevel"/>
    <w:tmpl w:val="9130635A"/>
    <w:lvl w:ilvl="0" w:tplc="040B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D3971"/>
    <w:multiLevelType w:val="hybridMultilevel"/>
    <w:tmpl w:val="0C044A8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BC1B9E"/>
    <w:multiLevelType w:val="hybridMultilevel"/>
    <w:tmpl w:val="9C3417F2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8D627C"/>
    <w:multiLevelType w:val="hybridMultilevel"/>
    <w:tmpl w:val="FA6CC470"/>
    <w:lvl w:ilvl="0" w:tplc="4320783A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A7981E02">
      <w:start w:val="1"/>
      <w:numFmt w:val="bullet"/>
      <w:pStyle w:val="Vastine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26DA1"/>
    <w:multiLevelType w:val="hybridMultilevel"/>
    <w:tmpl w:val="5532D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45E25"/>
    <w:multiLevelType w:val="hybridMultilevel"/>
    <w:tmpl w:val="C1CC25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F67BCA"/>
    <w:multiLevelType w:val="hybridMultilevel"/>
    <w:tmpl w:val="CA14D6F2"/>
    <w:lvl w:ilvl="0" w:tplc="040B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D13C31"/>
    <w:multiLevelType w:val="hybridMultilevel"/>
    <w:tmpl w:val="46DE167A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>
      <w:start w:val="1"/>
      <w:numFmt w:val="lowerRoman"/>
      <w:lvlText w:val="%3."/>
      <w:lvlJc w:val="right"/>
      <w:pPr>
        <w:ind w:left="2160" w:hanging="180"/>
      </w:pPr>
    </w:lvl>
    <w:lvl w:ilvl="3" w:tplc="040B000F">
      <w:start w:val="1"/>
      <w:numFmt w:val="decimal"/>
      <w:lvlText w:val="%4."/>
      <w:lvlJc w:val="left"/>
      <w:pPr>
        <w:ind w:left="2880" w:hanging="360"/>
      </w:pPr>
    </w:lvl>
    <w:lvl w:ilvl="4" w:tplc="040B0019">
      <w:start w:val="1"/>
      <w:numFmt w:val="lowerLetter"/>
      <w:lvlText w:val="%5."/>
      <w:lvlJc w:val="left"/>
      <w:pPr>
        <w:ind w:left="3600" w:hanging="360"/>
      </w:pPr>
    </w:lvl>
    <w:lvl w:ilvl="5" w:tplc="040B001B">
      <w:start w:val="1"/>
      <w:numFmt w:val="lowerRoman"/>
      <w:lvlText w:val="%6."/>
      <w:lvlJc w:val="right"/>
      <w:pPr>
        <w:ind w:left="4320" w:hanging="180"/>
      </w:pPr>
    </w:lvl>
    <w:lvl w:ilvl="6" w:tplc="040B000F">
      <w:start w:val="1"/>
      <w:numFmt w:val="decimal"/>
      <w:lvlText w:val="%7."/>
      <w:lvlJc w:val="left"/>
      <w:pPr>
        <w:ind w:left="5040" w:hanging="360"/>
      </w:pPr>
    </w:lvl>
    <w:lvl w:ilvl="7" w:tplc="040B0019">
      <w:start w:val="1"/>
      <w:numFmt w:val="lowerLetter"/>
      <w:lvlText w:val="%8."/>
      <w:lvlJc w:val="left"/>
      <w:pPr>
        <w:ind w:left="5760" w:hanging="360"/>
      </w:pPr>
    </w:lvl>
    <w:lvl w:ilvl="8" w:tplc="040B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693B79"/>
    <w:multiLevelType w:val="hybridMultilevel"/>
    <w:tmpl w:val="C3BEE1A8"/>
    <w:lvl w:ilvl="0" w:tplc="040B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2957F0"/>
    <w:multiLevelType w:val="hybridMultilevel"/>
    <w:tmpl w:val="45EA940C"/>
    <w:lvl w:ilvl="0" w:tplc="040B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1C0A92"/>
    <w:multiLevelType w:val="hybridMultilevel"/>
    <w:tmpl w:val="A92C8F6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F3315A"/>
    <w:multiLevelType w:val="hybridMultilevel"/>
    <w:tmpl w:val="F3C8E04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CD10D7"/>
    <w:multiLevelType w:val="multilevel"/>
    <w:tmpl w:val="3316217A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79562ACC"/>
    <w:multiLevelType w:val="hybridMultilevel"/>
    <w:tmpl w:val="48A449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FD7AFC"/>
    <w:multiLevelType w:val="hybridMultilevel"/>
    <w:tmpl w:val="0E3C52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355809258">
    <w:abstractNumId w:val="22"/>
  </w:num>
  <w:num w:numId="2" w16cid:durableId="2032486473">
    <w:abstractNumId w:val="13"/>
  </w:num>
  <w:num w:numId="3" w16cid:durableId="1725595199">
    <w:abstractNumId w:val="7"/>
  </w:num>
  <w:num w:numId="4" w16cid:durableId="44180563">
    <w:abstractNumId w:val="1"/>
  </w:num>
  <w:num w:numId="5" w16cid:durableId="1717393241">
    <w:abstractNumId w:val="9"/>
  </w:num>
  <w:num w:numId="6" w16cid:durableId="310061118">
    <w:abstractNumId w:val="20"/>
  </w:num>
  <w:num w:numId="7" w16cid:durableId="1497723212">
    <w:abstractNumId w:val="11"/>
  </w:num>
  <w:num w:numId="8" w16cid:durableId="1793011992">
    <w:abstractNumId w:val="24"/>
  </w:num>
  <w:num w:numId="9" w16cid:durableId="207111607">
    <w:abstractNumId w:val="5"/>
  </w:num>
  <w:num w:numId="10" w16cid:durableId="57020415">
    <w:abstractNumId w:val="6"/>
  </w:num>
  <w:num w:numId="11" w16cid:durableId="1786071893">
    <w:abstractNumId w:val="3"/>
  </w:num>
  <w:num w:numId="12" w16cid:durableId="833646488">
    <w:abstractNumId w:val="21"/>
  </w:num>
  <w:num w:numId="13" w16cid:durableId="2787977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7849403">
    <w:abstractNumId w:val="20"/>
  </w:num>
  <w:num w:numId="15" w16cid:durableId="951936900">
    <w:abstractNumId w:val="0"/>
  </w:num>
  <w:num w:numId="16" w16cid:durableId="1053769377">
    <w:abstractNumId w:val="16"/>
  </w:num>
  <w:num w:numId="17" w16cid:durableId="1473599071">
    <w:abstractNumId w:val="10"/>
  </w:num>
  <w:num w:numId="18" w16cid:durableId="1365208071">
    <w:abstractNumId w:val="19"/>
  </w:num>
  <w:num w:numId="19" w16cid:durableId="1657952472">
    <w:abstractNumId w:val="2"/>
  </w:num>
  <w:num w:numId="20" w16cid:durableId="983239991">
    <w:abstractNumId w:val="8"/>
  </w:num>
  <w:num w:numId="21" w16cid:durableId="1967195514">
    <w:abstractNumId w:val="15"/>
  </w:num>
  <w:num w:numId="22" w16cid:durableId="59133020">
    <w:abstractNumId w:val="14"/>
  </w:num>
  <w:num w:numId="23" w16cid:durableId="276642126">
    <w:abstractNumId w:val="23"/>
  </w:num>
  <w:num w:numId="24" w16cid:durableId="831026465">
    <w:abstractNumId w:val="4"/>
  </w:num>
  <w:num w:numId="25" w16cid:durableId="2006935174">
    <w:abstractNumId w:val="18"/>
  </w:num>
  <w:num w:numId="26" w16cid:durableId="1610241985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14A"/>
    <w:rsid w:val="000015CA"/>
    <w:rsid w:val="00003579"/>
    <w:rsid w:val="00003948"/>
    <w:rsid w:val="00003BFE"/>
    <w:rsid w:val="00005A73"/>
    <w:rsid w:val="00006768"/>
    <w:rsid w:val="00011D9A"/>
    <w:rsid w:val="0001227E"/>
    <w:rsid w:val="00013152"/>
    <w:rsid w:val="00014B78"/>
    <w:rsid w:val="00015C6B"/>
    <w:rsid w:val="000169AB"/>
    <w:rsid w:val="00016A6E"/>
    <w:rsid w:val="00016FE6"/>
    <w:rsid w:val="00017053"/>
    <w:rsid w:val="000209A6"/>
    <w:rsid w:val="00020DAD"/>
    <w:rsid w:val="00021C28"/>
    <w:rsid w:val="00022FC7"/>
    <w:rsid w:val="00023774"/>
    <w:rsid w:val="00024946"/>
    <w:rsid w:val="00025F64"/>
    <w:rsid w:val="0002617B"/>
    <w:rsid w:val="00027067"/>
    <w:rsid w:val="00031F03"/>
    <w:rsid w:val="00032724"/>
    <w:rsid w:val="000341FB"/>
    <w:rsid w:val="000370EF"/>
    <w:rsid w:val="00040115"/>
    <w:rsid w:val="000412B9"/>
    <w:rsid w:val="000430DA"/>
    <w:rsid w:val="000436D3"/>
    <w:rsid w:val="00043CE5"/>
    <w:rsid w:val="00045D9D"/>
    <w:rsid w:val="00046263"/>
    <w:rsid w:val="000509E7"/>
    <w:rsid w:val="00051494"/>
    <w:rsid w:val="00052566"/>
    <w:rsid w:val="000525A4"/>
    <w:rsid w:val="000532CE"/>
    <w:rsid w:val="000545E1"/>
    <w:rsid w:val="000559C4"/>
    <w:rsid w:val="00056669"/>
    <w:rsid w:val="00056BF4"/>
    <w:rsid w:val="00057578"/>
    <w:rsid w:val="00060E36"/>
    <w:rsid w:val="00064781"/>
    <w:rsid w:val="00064CAE"/>
    <w:rsid w:val="000657F1"/>
    <w:rsid w:val="00067735"/>
    <w:rsid w:val="000707FB"/>
    <w:rsid w:val="000722D5"/>
    <w:rsid w:val="000747F1"/>
    <w:rsid w:val="000759BB"/>
    <w:rsid w:val="00075E6C"/>
    <w:rsid w:val="0007637C"/>
    <w:rsid w:val="0007658E"/>
    <w:rsid w:val="000812BD"/>
    <w:rsid w:val="000812E0"/>
    <w:rsid w:val="0008185B"/>
    <w:rsid w:val="00081CF3"/>
    <w:rsid w:val="00082DCD"/>
    <w:rsid w:val="00082E3C"/>
    <w:rsid w:val="00083FFA"/>
    <w:rsid w:val="0008554C"/>
    <w:rsid w:val="00085649"/>
    <w:rsid w:val="000879E9"/>
    <w:rsid w:val="00091102"/>
    <w:rsid w:val="00092618"/>
    <w:rsid w:val="00094E39"/>
    <w:rsid w:val="000950D0"/>
    <w:rsid w:val="00095D69"/>
    <w:rsid w:val="00096A04"/>
    <w:rsid w:val="00097074"/>
    <w:rsid w:val="000A2575"/>
    <w:rsid w:val="000A516F"/>
    <w:rsid w:val="000A599E"/>
    <w:rsid w:val="000A609F"/>
    <w:rsid w:val="000A6214"/>
    <w:rsid w:val="000A7C4C"/>
    <w:rsid w:val="000B0A10"/>
    <w:rsid w:val="000B1E45"/>
    <w:rsid w:val="000B3421"/>
    <w:rsid w:val="000B3B8A"/>
    <w:rsid w:val="000B6F38"/>
    <w:rsid w:val="000B7020"/>
    <w:rsid w:val="000C0832"/>
    <w:rsid w:val="000C14D1"/>
    <w:rsid w:val="000C1802"/>
    <w:rsid w:val="000C2135"/>
    <w:rsid w:val="000C2D9A"/>
    <w:rsid w:val="000C6786"/>
    <w:rsid w:val="000C68DB"/>
    <w:rsid w:val="000C73A6"/>
    <w:rsid w:val="000D386A"/>
    <w:rsid w:val="000D40DA"/>
    <w:rsid w:val="000D4B61"/>
    <w:rsid w:val="000D4E20"/>
    <w:rsid w:val="000D614C"/>
    <w:rsid w:val="000D6EC5"/>
    <w:rsid w:val="000E0151"/>
    <w:rsid w:val="000E15DA"/>
    <w:rsid w:val="000E2D46"/>
    <w:rsid w:val="000E3690"/>
    <w:rsid w:val="000E413B"/>
    <w:rsid w:val="000F230F"/>
    <w:rsid w:val="000F620D"/>
    <w:rsid w:val="000F649A"/>
    <w:rsid w:val="000F7950"/>
    <w:rsid w:val="000F7C84"/>
    <w:rsid w:val="0010073C"/>
    <w:rsid w:val="00100C29"/>
    <w:rsid w:val="001022A8"/>
    <w:rsid w:val="001026A4"/>
    <w:rsid w:val="00104D0A"/>
    <w:rsid w:val="00105020"/>
    <w:rsid w:val="00106B13"/>
    <w:rsid w:val="00116A19"/>
    <w:rsid w:val="00116B80"/>
    <w:rsid w:val="00116CF6"/>
    <w:rsid w:val="00116F59"/>
    <w:rsid w:val="001202E8"/>
    <w:rsid w:val="001241D0"/>
    <w:rsid w:val="0012429D"/>
    <w:rsid w:val="00125202"/>
    <w:rsid w:val="00125643"/>
    <w:rsid w:val="00126E15"/>
    <w:rsid w:val="00127DB4"/>
    <w:rsid w:val="00130483"/>
    <w:rsid w:val="00130CC2"/>
    <w:rsid w:val="00131A84"/>
    <w:rsid w:val="00132091"/>
    <w:rsid w:val="00133EDE"/>
    <w:rsid w:val="0013454C"/>
    <w:rsid w:val="00134BF9"/>
    <w:rsid w:val="001374A5"/>
    <w:rsid w:val="0014039E"/>
    <w:rsid w:val="00141461"/>
    <w:rsid w:val="00142AC4"/>
    <w:rsid w:val="00144D1B"/>
    <w:rsid w:val="00145AD0"/>
    <w:rsid w:val="001502E8"/>
    <w:rsid w:val="001509B3"/>
    <w:rsid w:val="0015276B"/>
    <w:rsid w:val="001538D2"/>
    <w:rsid w:val="0015464B"/>
    <w:rsid w:val="00154D7B"/>
    <w:rsid w:val="00155117"/>
    <w:rsid w:val="00155BBA"/>
    <w:rsid w:val="00156D20"/>
    <w:rsid w:val="0015797C"/>
    <w:rsid w:val="00160C95"/>
    <w:rsid w:val="0016126C"/>
    <w:rsid w:val="001612B1"/>
    <w:rsid w:val="00162A7A"/>
    <w:rsid w:val="00164671"/>
    <w:rsid w:val="00165091"/>
    <w:rsid w:val="001652DB"/>
    <w:rsid w:val="0016534F"/>
    <w:rsid w:val="00165A60"/>
    <w:rsid w:val="001664DC"/>
    <w:rsid w:val="001725CD"/>
    <w:rsid w:val="00172E3A"/>
    <w:rsid w:val="001737A4"/>
    <w:rsid w:val="00173CFD"/>
    <w:rsid w:val="001756CE"/>
    <w:rsid w:val="001759D2"/>
    <w:rsid w:val="001824AA"/>
    <w:rsid w:val="001829FB"/>
    <w:rsid w:val="00184F55"/>
    <w:rsid w:val="0018511B"/>
    <w:rsid w:val="0018620C"/>
    <w:rsid w:val="001901C5"/>
    <w:rsid w:val="0019038E"/>
    <w:rsid w:val="00191EBD"/>
    <w:rsid w:val="00192499"/>
    <w:rsid w:val="00192A02"/>
    <w:rsid w:val="00192A54"/>
    <w:rsid w:val="00192E42"/>
    <w:rsid w:val="00196402"/>
    <w:rsid w:val="00196DB8"/>
    <w:rsid w:val="001A0135"/>
    <w:rsid w:val="001A10B6"/>
    <w:rsid w:val="001A27AF"/>
    <w:rsid w:val="001A29C4"/>
    <w:rsid w:val="001A366D"/>
    <w:rsid w:val="001A44DA"/>
    <w:rsid w:val="001A4EA1"/>
    <w:rsid w:val="001A511F"/>
    <w:rsid w:val="001A53A6"/>
    <w:rsid w:val="001A589A"/>
    <w:rsid w:val="001A62C8"/>
    <w:rsid w:val="001A6941"/>
    <w:rsid w:val="001A7476"/>
    <w:rsid w:val="001B1148"/>
    <w:rsid w:val="001B1447"/>
    <w:rsid w:val="001B1B6C"/>
    <w:rsid w:val="001B2913"/>
    <w:rsid w:val="001B314D"/>
    <w:rsid w:val="001B377E"/>
    <w:rsid w:val="001B4234"/>
    <w:rsid w:val="001B4385"/>
    <w:rsid w:val="001B48B3"/>
    <w:rsid w:val="001B52E4"/>
    <w:rsid w:val="001B5BE3"/>
    <w:rsid w:val="001B7E67"/>
    <w:rsid w:val="001C046A"/>
    <w:rsid w:val="001C132C"/>
    <w:rsid w:val="001C29AE"/>
    <w:rsid w:val="001C313D"/>
    <w:rsid w:val="001C4BEF"/>
    <w:rsid w:val="001C5000"/>
    <w:rsid w:val="001C5B93"/>
    <w:rsid w:val="001C5BA9"/>
    <w:rsid w:val="001D06D4"/>
    <w:rsid w:val="001D10AE"/>
    <w:rsid w:val="001D1243"/>
    <w:rsid w:val="001D3510"/>
    <w:rsid w:val="001D407E"/>
    <w:rsid w:val="001D5970"/>
    <w:rsid w:val="001D637A"/>
    <w:rsid w:val="001E012F"/>
    <w:rsid w:val="001E02F9"/>
    <w:rsid w:val="001E0453"/>
    <w:rsid w:val="001E117E"/>
    <w:rsid w:val="001E19E9"/>
    <w:rsid w:val="001E2CB6"/>
    <w:rsid w:val="001E598B"/>
    <w:rsid w:val="001F0903"/>
    <w:rsid w:val="001F103C"/>
    <w:rsid w:val="001F12B5"/>
    <w:rsid w:val="001F1745"/>
    <w:rsid w:val="001F1E99"/>
    <w:rsid w:val="001F2C8E"/>
    <w:rsid w:val="001F32EE"/>
    <w:rsid w:val="001F38D4"/>
    <w:rsid w:val="001F4625"/>
    <w:rsid w:val="002016A0"/>
    <w:rsid w:val="00202C0B"/>
    <w:rsid w:val="00203DF9"/>
    <w:rsid w:val="00206742"/>
    <w:rsid w:val="00207052"/>
    <w:rsid w:val="002103FE"/>
    <w:rsid w:val="00210B3C"/>
    <w:rsid w:val="00211115"/>
    <w:rsid w:val="00213892"/>
    <w:rsid w:val="00216247"/>
    <w:rsid w:val="00216C91"/>
    <w:rsid w:val="00220168"/>
    <w:rsid w:val="002207E3"/>
    <w:rsid w:val="002216DD"/>
    <w:rsid w:val="00222BC7"/>
    <w:rsid w:val="002231FA"/>
    <w:rsid w:val="00223710"/>
    <w:rsid w:val="00223D38"/>
    <w:rsid w:val="00223EDC"/>
    <w:rsid w:val="00225D91"/>
    <w:rsid w:val="002266FE"/>
    <w:rsid w:val="00226A6C"/>
    <w:rsid w:val="00226C7C"/>
    <w:rsid w:val="002320B2"/>
    <w:rsid w:val="00232337"/>
    <w:rsid w:val="002325EB"/>
    <w:rsid w:val="002328BA"/>
    <w:rsid w:val="00233003"/>
    <w:rsid w:val="002334B4"/>
    <w:rsid w:val="002337E0"/>
    <w:rsid w:val="00234EA0"/>
    <w:rsid w:val="002415DB"/>
    <w:rsid w:val="00242C46"/>
    <w:rsid w:val="00242D76"/>
    <w:rsid w:val="00243CC5"/>
    <w:rsid w:val="00244A12"/>
    <w:rsid w:val="00245040"/>
    <w:rsid w:val="00245061"/>
    <w:rsid w:val="002450F6"/>
    <w:rsid w:val="00246376"/>
    <w:rsid w:val="00246AD8"/>
    <w:rsid w:val="00247538"/>
    <w:rsid w:val="00247970"/>
    <w:rsid w:val="00251311"/>
    <w:rsid w:val="00251326"/>
    <w:rsid w:val="00252901"/>
    <w:rsid w:val="00252F75"/>
    <w:rsid w:val="0025409B"/>
    <w:rsid w:val="0025505E"/>
    <w:rsid w:val="00256C44"/>
    <w:rsid w:val="00257CD6"/>
    <w:rsid w:val="00260913"/>
    <w:rsid w:val="00260DCE"/>
    <w:rsid w:val="00261AD4"/>
    <w:rsid w:val="0026292A"/>
    <w:rsid w:val="00265814"/>
    <w:rsid w:val="00266814"/>
    <w:rsid w:val="00267153"/>
    <w:rsid w:val="00267DBF"/>
    <w:rsid w:val="00271951"/>
    <w:rsid w:val="002734A9"/>
    <w:rsid w:val="00277062"/>
    <w:rsid w:val="00277AF4"/>
    <w:rsid w:val="002806E0"/>
    <w:rsid w:val="00280E00"/>
    <w:rsid w:val="00280EE6"/>
    <w:rsid w:val="00281303"/>
    <w:rsid w:val="002823AB"/>
    <w:rsid w:val="00282CC0"/>
    <w:rsid w:val="00283E1E"/>
    <w:rsid w:val="0028473E"/>
    <w:rsid w:val="002848F6"/>
    <w:rsid w:val="00284D8F"/>
    <w:rsid w:val="00284F28"/>
    <w:rsid w:val="00287186"/>
    <w:rsid w:val="00290C78"/>
    <w:rsid w:val="00290CA1"/>
    <w:rsid w:val="00291336"/>
    <w:rsid w:val="0029249A"/>
    <w:rsid w:val="002939B8"/>
    <w:rsid w:val="002966DE"/>
    <w:rsid w:val="002971D8"/>
    <w:rsid w:val="002975F1"/>
    <w:rsid w:val="00297711"/>
    <w:rsid w:val="002A0410"/>
    <w:rsid w:val="002A193C"/>
    <w:rsid w:val="002A2D97"/>
    <w:rsid w:val="002A3C34"/>
    <w:rsid w:val="002B1420"/>
    <w:rsid w:val="002B464F"/>
    <w:rsid w:val="002B5351"/>
    <w:rsid w:val="002B5C79"/>
    <w:rsid w:val="002B5E3E"/>
    <w:rsid w:val="002B7041"/>
    <w:rsid w:val="002B7670"/>
    <w:rsid w:val="002C0039"/>
    <w:rsid w:val="002C1AB7"/>
    <w:rsid w:val="002C4C23"/>
    <w:rsid w:val="002C4DFD"/>
    <w:rsid w:val="002C5A72"/>
    <w:rsid w:val="002C6FA2"/>
    <w:rsid w:val="002D24F2"/>
    <w:rsid w:val="002D2A3A"/>
    <w:rsid w:val="002D2C1B"/>
    <w:rsid w:val="002D2E0D"/>
    <w:rsid w:val="002D3830"/>
    <w:rsid w:val="002D44D4"/>
    <w:rsid w:val="002D5739"/>
    <w:rsid w:val="002D5953"/>
    <w:rsid w:val="002D6065"/>
    <w:rsid w:val="002D65ED"/>
    <w:rsid w:val="002E08E9"/>
    <w:rsid w:val="002E0A70"/>
    <w:rsid w:val="002E2C60"/>
    <w:rsid w:val="002E2E51"/>
    <w:rsid w:val="002E4FC6"/>
    <w:rsid w:val="002E5C38"/>
    <w:rsid w:val="002E6395"/>
    <w:rsid w:val="002E67C9"/>
    <w:rsid w:val="002E71BF"/>
    <w:rsid w:val="002E7CEE"/>
    <w:rsid w:val="002E7DA4"/>
    <w:rsid w:val="002F0045"/>
    <w:rsid w:val="002F0227"/>
    <w:rsid w:val="002F040F"/>
    <w:rsid w:val="002F3635"/>
    <w:rsid w:val="002F43E6"/>
    <w:rsid w:val="002F6043"/>
    <w:rsid w:val="002F6FE0"/>
    <w:rsid w:val="002F758A"/>
    <w:rsid w:val="00302CE8"/>
    <w:rsid w:val="00302E66"/>
    <w:rsid w:val="00302E7D"/>
    <w:rsid w:val="00304BD2"/>
    <w:rsid w:val="003050DA"/>
    <w:rsid w:val="00305A2B"/>
    <w:rsid w:val="00306D0C"/>
    <w:rsid w:val="003072C5"/>
    <w:rsid w:val="00310384"/>
    <w:rsid w:val="0031132D"/>
    <w:rsid w:val="003121C4"/>
    <w:rsid w:val="00313D17"/>
    <w:rsid w:val="00314AD5"/>
    <w:rsid w:val="0031509D"/>
    <w:rsid w:val="00315B8A"/>
    <w:rsid w:val="003162DF"/>
    <w:rsid w:val="003166FA"/>
    <w:rsid w:val="00317038"/>
    <w:rsid w:val="003209E5"/>
    <w:rsid w:val="003222E5"/>
    <w:rsid w:val="003226FE"/>
    <w:rsid w:val="00324A58"/>
    <w:rsid w:val="003254D5"/>
    <w:rsid w:val="00325FAD"/>
    <w:rsid w:val="003263C5"/>
    <w:rsid w:val="003271EE"/>
    <w:rsid w:val="0033279A"/>
    <w:rsid w:val="00333996"/>
    <w:rsid w:val="003341A7"/>
    <w:rsid w:val="003354DE"/>
    <w:rsid w:val="003376EE"/>
    <w:rsid w:val="00337D34"/>
    <w:rsid w:val="00342CEA"/>
    <w:rsid w:val="00347293"/>
    <w:rsid w:val="00347888"/>
    <w:rsid w:val="00353113"/>
    <w:rsid w:val="00354DF1"/>
    <w:rsid w:val="0035649E"/>
    <w:rsid w:val="0035705E"/>
    <w:rsid w:val="00360E56"/>
    <w:rsid w:val="00361470"/>
    <w:rsid w:val="0036263D"/>
    <w:rsid w:val="00362F59"/>
    <w:rsid w:val="003651C4"/>
    <w:rsid w:val="00372CDF"/>
    <w:rsid w:val="00375406"/>
    <w:rsid w:val="003774A0"/>
    <w:rsid w:val="00377C5D"/>
    <w:rsid w:val="003818C3"/>
    <w:rsid w:val="003839FF"/>
    <w:rsid w:val="00383F45"/>
    <w:rsid w:val="00384A19"/>
    <w:rsid w:val="0038527A"/>
    <w:rsid w:val="00385537"/>
    <w:rsid w:val="00385A32"/>
    <w:rsid w:val="0038638F"/>
    <w:rsid w:val="00386AEF"/>
    <w:rsid w:val="003903D8"/>
    <w:rsid w:val="00391EE6"/>
    <w:rsid w:val="00392336"/>
    <w:rsid w:val="003938EF"/>
    <w:rsid w:val="0039681F"/>
    <w:rsid w:val="00397928"/>
    <w:rsid w:val="003A106D"/>
    <w:rsid w:val="003A50FD"/>
    <w:rsid w:val="003A555D"/>
    <w:rsid w:val="003A615B"/>
    <w:rsid w:val="003A748D"/>
    <w:rsid w:val="003A7CEA"/>
    <w:rsid w:val="003B13BF"/>
    <w:rsid w:val="003B1872"/>
    <w:rsid w:val="003B60DC"/>
    <w:rsid w:val="003B6E24"/>
    <w:rsid w:val="003B7E1B"/>
    <w:rsid w:val="003C011C"/>
    <w:rsid w:val="003C02AB"/>
    <w:rsid w:val="003C27A0"/>
    <w:rsid w:val="003D117B"/>
    <w:rsid w:val="003D1EB1"/>
    <w:rsid w:val="003D2285"/>
    <w:rsid w:val="003D2769"/>
    <w:rsid w:val="003D2D9C"/>
    <w:rsid w:val="003D3F85"/>
    <w:rsid w:val="003D44A2"/>
    <w:rsid w:val="003D61EB"/>
    <w:rsid w:val="003E0133"/>
    <w:rsid w:val="003E098B"/>
    <w:rsid w:val="003E0C30"/>
    <w:rsid w:val="003E1F61"/>
    <w:rsid w:val="003E4B06"/>
    <w:rsid w:val="003E5FA1"/>
    <w:rsid w:val="003E7050"/>
    <w:rsid w:val="003E7C95"/>
    <w:rsid w:val="003F08D6"/>
    <w:rsid w:val="003F30BF"/>
    <w:rsid w:val="003F3510"/>
    <w:rsid w:val="003F3942"/>
    <w:rsid w:val="003F5BAD"/>
    <w:rsid w:val="003F7807"/>
    <w:rsid w:val="003F7A31"/>
    <w:rsid w:val="004002E2"/>
    <w:rsid w:val="00403330"/>
    <w:rsid w:val="00403796"/>
    <w:rsid w:val="00405038"/>
    <w:rsid w:val="00406B59"/>
    <w:rsid w:val="00407BBC"/>
    <w:rsid w:val="00411202"/>
    <w:rsid w:val="00413D94"/>
    <w:rsid w:val="00414019"/>
    <w:rsid w:val="004150B9"/>
    <w:rsid w:val="00415E85"/>
    <w:rsid w:val="0041663A"/>
    <w:rsid w:val="00416C72"/>
    <w:rsid w:val="00417B28"/>
    <w:rsid w:val="00420C08"/>
    <w:rsid w:val="004216B8"/>
    <w:rsid w:val="004231B8"/>
    <w:rsid w:val="00425944"/>
    <w:rsid w:val="00426494"/>
    <w:rsid w:val="00426FDA"/>
    <w:rsid w:val="00427918"/>
    <w:rsid w:val="00427AC2"/>
    <w:rsid w:val="0043003B"/>
    <w:rsid w:val="004325A0"/>
    <w:rsid w:val="00435306"/>
    <w:rsid w:val="004364C8"/>
    <w:rsid w:val="004378E9"/>
    <w:rsid w:val="00440794"/>
    <w:rsid w:val="00440C91"/>
    <w:rsid w:val="00441524"/>
    <w:rsid w:val="004427A5"/>
    <w:rsid w:val="00442844"/>
    <w:rsid w:val="00444906"/>
    <w:rsid w:val="00444C5A"/>
    <w:rsid w:val="0044588C"/>
    <w:rsid w:val="00450FA4"/>
    <w:rsid w:val="00451844"/>
    <w:rsid w:val="00462DFF"/>
    <w:rsid w:val="0046472A"/>
    <w:rsid w:val="0046695C"/>
    <w:rsid w:val="00470124"/>
    <w:rsid w:val="00472571"/>
    <w:rsid w:val="004750DA"/>
    <w:rsid w:val="00475D9D"/>
    <w:rsid w:val="00476F2B"/>
    <w:rsid w:val="004805FD"/>
    <w:rsid w:val="00480644"/>
    <w:rsid w:val="00480646"/>
    <w:rsid w:val="00480895"/>
    <w:rsid w:val="00481258"/>
    <w:rsid w:val="00491FBF"/>
    <w:rsid w:val="00493734"/>
    <w:rsid w:val="00494964"/>
    <w:rsid w:val="00494B35"/>
    <w:rsid w:val="00495032"/>
    <w:rsid w:val="00495C8A"/>
    <w:rsid w:val="00496303"/>
    <w:rsid w:val="00497A05"/>
    <w:rsid w:val="00497C96"/>
    <w:rsid w:val="004A0B2E"/>
    <w:rsid w:val="004A25C6"/>
    <w:rsid w:val="004A2A51"/>
    <w:rsid w:val="004A430F"/>
    <w:rsid w:val="004A51CE"/>
    <w:rsid w:val="004A621B"/>
    <w:rsid w:val="004A669E"/>
    <w:rsid w:val="004A67F5"/>
    <w:rsid w:val="004A77DF"/>
    <w:rsid w:val="004A7903"/>
    <w:rsid w:val="004A7D43"/>
    <w:rsid w:val="004B1111"/>
    <w:rsid w:val="004B3AF7"/>
    <w:rsid w:val="004B479A"/>
    <w:rsid w:val="004B4BE9"/>
    <w:rsid w:val="004B4BFA"/>
    <w:rsid w:val="004B605A"/>
    <w:rsid w:val="004B6267"/>
    <w:rsid w:val="004B6A48"/>
    <w:rsid w:val="004C050B"/>
    <w:rsid w:val="004C121A"/>
    <w:rsid w:val="004C1D7A"/>
    <w:rsid w:val="004C2453"/>
    <w:rsid w:val="004C316C"/>
    <w:rsid w:val="004C31E6"/>
    <w:rsid w:val="004C39E1"/>
    <w:rsid w:val="004C6829"/>
    <w:rsid w:val="004C7CD5"/>
    <w:rsid w:val="004D00B8"/>
    <w:rsid w:val="004D1BA5"/>
    <w:rsid w:val="004D327D"/>
    <w:rsid w:val="004D515A"/>
    <w:rsid w:val="004D6116"/>
    <w:rsid w:val="004D636B"/>
    <w:rsid w:val="004D7008"/>
    <w:rsid w:val="004E1BBE"/>
    <w:rsid w:val="004E230E"/>
    <w:rsid w:val="004E36C8"/>
    <w:rsid w:val="004E4D87"/>
    <w:rsid w:val="004E6022"/>
    <w:rsid w:val="004E621E"/>
    <w:rsid w:val="004E7015"/>
    <w:rsid w:val="004F0EDA"/>
    <w:rsid w:val="004F169A"/>
    <w:rsid w:val="004F28CB"/>
    <w:rsid w:val="004F3C3A"/>
    <w:rsid w:val="004F56FB"/>
    <w:rsid w:val="004F7160"/>
    <w:rsid w:val="004F79D2"/>
    <w:rsid w:val="005015C2"/>
    <w:rsid w:val="005027B4"/>
    <w:rsid w:val="00502ABE"/>
    <w:rsid w:val="00502F91"/>
    <w:rsid w:val="005048A3"/>
    <w:rsid w:val="00505AE3"/>
    <w:rsid w:val="00507204"/>
    <w:rsid w:val="00507B7D"/>
    <w:rsid w:val="00510ECD"/>
    <w:rsid w:val="00511483"/>
    <w:rsid w:val="00511654"/>
    <w:rsid w:val="005128C1"/>
    <w:rsid w:val="0051450B"/>
    <w:rsid w:val="0052066E"/>
    <w:rsid w:val="005219A1"/>
    <w:rsid w:val="00521D64"/>
    <w:rsid w:val="00521E2A"/>
    <w:rsid w:val="005222AE"/>
    <w:rsid w:val="00525258"/>
    <w:rsid w:val="00527676"/>
    <w:rsid w:val="0053161D"/>
    <w:rsid w:val="005331D3"/>
    <w:rsid w:val="00535740"/>
    <w:rsid w:val="005359A6"/>
    <w:rsid w:val="0054022D"/>
    <w:rsid w:val="0054095B"/>
    <w:rsid w:val="00540EB5"/>
    <w:rsid w:val="005411B1"/>
    <w:rsid w:val="00542D7C"/>
    <w:rsid w:val="00543221"/>
    <w:rsid w:val="0054336D"/>
    <w:rsid w:val="00545085"/>
    <w:rsid w:val="00545B14"/>
    <w:rsid w:val="00546A56"/>
    <w:rsid w:val="00546EAA"/>
    <w:rsid w:val="005513DE"/>
    <w:rsid w:val="00551452"/>
    <w:rsid w:val="00551ABD"/>
    <w:rsid w:val="00553266"/>
    <w:rsid w:val="00553F70"/>
    <w:rsid w:val="00555912"/>
    <w:rsid w:val="005605CD"/>
    <w:rsid w:val="0056356B"/>
    <w:rsid w:val="005635C3"/>
    <w:rsid w:val="00564662"/>
    <w:rsid w:val="00565F26"/>
    <w:rsid w:val="005672FC"/>
    <w:rsid w:val="00570FBD"/>
    <w:rsid w:val="00572033"/>
    <w:rsid w:val="00572498"/>
    <w:rsid w:val="005727A4"/>
    <w:rsid w:val="0057283D"/>
    <w:rsid w:val="00572E5D"/>
    <w:rsid w:val="005735D9"/>
    <w:rsid w:val="005742B9"/>
    <w:rsid w:val="0057780E"/>
    <w:rsid w:val="00583836"/>
    <w:rsid w:val="005851B1"/>
    <w:rsid w:val="00585B47"/>
    <w:rsid w:val="00586B06"/>
    <w:rsid w:val="005917BB"/>
    <w:rsid w:val="0059331E"/>
    <w:rsid w:val="0059614A"/>
    <w:rsid w:val="00596C7D"/>
    <w:rsid w:val="0059793E"/>
    <w:rsid w:val="00597DF9"/>
    <w:rsid w:val="005A06BB"/>
    <w:rsid w:val="005A09FF"/>
    <w:rsid w:val="005A1654"/>
    <w:rsid w:val="005A3EB3"/>
    <w:rsid w:val="005B00B6"/>
    <w:rsid w:val="005B06B7"/>
    <w:rsid w:val="005B1282"/>
    <w:rsid w:val="005B2883"/>
    <w:rsid w:val="005B445D"/>
    <w:rsid w:val="005B4730"/>
    <w:rsid w:val="005B5129"/>
    <w:rsid w:val="005C1689"/>
    <w:rsid w:val="005C409B"/>
    <w:rsid w:val="005C54E0"/>
    <w:rsid w:val="005C5F54"/>
    <w:rsid w:val="005C653C"/>
    <w:rsid w:val="005C680F"/>
    <w:rsid w:val="005C6918"/>
    <w:rsid w:val="005C7CA0"/>
    <w:rsid w:val="005C7D74"/>
    <w:rsid w:val="005D07D0"/>
    <w:rsid w:val="005D0B77"/>
    <w:rsid w:val="005D189D"/>
    <w:rsid w:val="005D3211"/>
    <w:rsid w:val="005D3AB6"/>
    <w:rsid w:val="005D53AF"/>
    <w:rsid w:val="005D5A3D"/>
    <w:rsid w:val="005D7141"/>
    <w:rsid w:val="005D7BAB"/>
    <w:rsid w:val="005E07E6"/>
    <w:rsid w:val="005E0B45"/>
    <w:rsid w:val="005E0D86"/>
    <w:rsid w:val="005E2795"/>
    <w:rsid w:val="005E29F6"/>
    <w:rsid w:val="005E2B9A"/>
    <w:rsid w:val="005E2D47"/>
    <w:rsid w:val="005E2F68"/>
    <w:rsid w:val="005E3AA0"/>
    <w:rsid w:val="005E467C"/>
    <w:rsid w:val="005E6844"/>
    <w:rsid w:val="005E7E76"/>
    <w:rsid w:val="005F0135"/>
    <w:rsid w:val="005F1220"/>
    <w:rsid w:val="005F144D"/>
    <w:rsid w:val="005F2A4A"/>
    <w:rsid w:val="005F3921"/>
    <w:rsid w:val="005F3A4B"/>
    <w:rsid w:val="005F3AE6"/>
    <w:rsid w:val="005F4FF1"/>
    <w:rsid w:val="005F5A1F"/>
    <w:rsid w:val="005F6021"/>
    <w:rsid w:val="005F727D"/>
    <w:rsid w:val="005F744F"/>
    <w:rsid w:val="005F7904"/>
    <w:rsid w:val="0060054D"/>
    <w:rsid w:val="00602258"/>
    <w:rsid w:val="00602950"/>
    <w:rsid w:val="00602F6D"/>
    <w:rsid w:val="00604077"/>
    <w:rsid w:val="006049CE"/>
    <w:rsid w:val="006050BF"/>
    <w:rsid w:val="00605512"/>
    <w:rsid w:val="00610B69"/>
    <w:rsid w:val="0061179B"/>
    <w:rsid w:val="00612D50"/>
    <w:rsid w:val="006151A1"/>
    <w:rsid w:val="00615E8B"/>
    <w:rsid w:val="006168D4"/>
    <w:rsid w:val="006206B1"/>
    <w:rsid w:val="00621152"/>
    <w:rsid w:val="006213F4"/>
    <w:rsid w:val="006225D0"/>
    <w:rsid w:val="0062395A"/>
    <w:rsid w:val="00626E12"/>
    <w:rsid w:val="00631225"/>
    <w:rsid w:val="00631615"/>
    <w:rsid w:val="00631C69"/>
    <w:rsid w:val="0063388E"/>
    <w:rsid w:val="00633B89"/>
    <w:rsid w:val="00634D51"/>
    <w:rsid w:val="006356AF"/>
    <w:rsid w:val="00635FC9"/>
    <w:rsid w:val="00636FC1"/>
    <w:rsid w:val="00641390"/>
    <w:rsid w:val="0064140F"/>
    <w:rsid w:val="00641817"/>
    <w:rsid w:val="0064423C"/>
    <w:rsid w:val="00644642"/>
    <w:rsid w:val="006564F9"/>
    <w:rsid w:val="0066110B"/>
    <w:rsid w:val="0066308A"/>
    <w:rsid w:val="006636E7"/>
    <w:rsid w:val="006646BE"/>
    <w:rsid w:val="00667950"/>
    <w:rsid w:val="00667BD3"/>
    <w:rsid w:val="00670758"/>
    <w:rsid w:val="00670ACD"/>
    <w:rsid w:val="00670BAB"/>
    <w:rsid w:val="00671DAA"/>
    <w:rsid w:val="0067228C"/>
    <w:rsid w:val="006726BF"/>
    <w:rsid w:val="00672D19"/>
    <w:rsid w:val="006750FC"/>
    <w:rsid w:val="006760CF"/>
    <w:rsid w:val="00677EC9"/>
    <w:rsid w:val="00680694"/>
    <w:rsid w:val="006811F1"/>
    <w:rsid w:val="0068121A"/>
    <w:rsid w:val="006818DE"/>
    <w:rsid w:val="0068221A"/>
    <w:rsid w:val="00687317"/>
    <w:rsid w:val="00687669"/>
    <w:rsid w:val="006915BB"/>
    <w:rsid w:val="00691867"/>
    <w:rsid w:val="006920E3"/>
    <w:rsid w:val="00695477"/>
    <w:rsid w:val="00695C39"/>
    <w:rsid w:val="00696539"/>
    <w:rsid w:val="006976C1"/>
    <w:rsid w:val="006A068E"/>
    <w:rsid w:val="006A287E"/>
    <w:rsid w:val="006A3087"/>
    <w:rsid w:val="006A317F"/>
    <w:rsid w:val="006A3BFC"/>
    <w:rsid w:val="006A40B9"/>
    <w:rsid w:val="006A6580"/>
    <w:rsid w:val="006A7FD2"/>
    <w:rsid w:val="006B049E"/>
    <w:rsid w:val="006B06B8"/>
    <w:rsid w:val="006B0AF1"/>
    <w:rsid w:val="006B2296"/>
    <w:rsid w:val="006B3427"/>
    <w:rsid w:val="006B5203"/>
    <w:rsid w:val="006B73A1"/>
    <w:rsid w:val="006C0E8E"/>
    <w:rsid w:val="006C17D3"/>
    <w:rsid w:val="006C1A61"/>
    <w:rsid w:val="006C2284"/>
    <w:rsid w:val="006C4A27"/>
    <w:rsid w:val="006C4B09"/>
    <w:rsid w:val="006D6485"/>
    <w:rsid w:val="006D695B"/>
    <w:rsid w:val="006D6CF7"/>
    <w:rsid w:val="006E3621"/>
    <w:rsid w:val="006E3CF3"/>
    <w:rsid w:val="006E43BD"/>
    <w:rsid w:val="006E47F6"/>
    <w:rsid w:val="006E55E8"/>
    <w:rsid w:val="006E7D95"/>
    <w:rsid w:val="006E7E7F"/>
    <w:rsid w:val="006F15FD"/>
    <w:rsid w:val="006F2909"/>
    <w:rsid w:val="006F4E10"/>
    <w:rsid w:val="00701E30"/>
    <w:rsid w:val="007041FB"/>
    <w:rsid w:val="00705E28"/>
    <w:rsid w:val="0070696C"/>
    <w:rsid w:val="00707063"/>
    <w:rsid w:val="00707435"/>
    <w:rsid w:val="007107AE"/>
    <w:rsid w:val="0071083E"/>
    <w:rsid w:val="0071165B"/>
    <w:rsid w:val="00714A5F"/>
    <w:rsid w:val="007150B1"/>
    <w:rsid w:val="00722A71"/>
    <w:rsid w:val="00722C56"/>
    <w:rsid w:val="0072316A"/>
    <w:rsid w:val="00725917"/>
    <w:rsid w:val="00725DB6"/>
    <w:rsid w:val="007262CA"/>
    <w:rsid w:val="00726EF1"/>
    <w:rsid w:val="00730653"/>
    <w:rsid w:val="00732732"/>
    <w:rsid w:val="00732D90"/>
    <w:rsid w:val="00733B0A"/>
    <w:rsid w:val="007347AA"/>
    <w:rsid w:val="0073532A"/>
    <w:rsid w:val="0073543E"/>
    <w:rsid w:val="00736F36"/>
    <w:rsid w:val="00737A06"/>
    <w:rsid w:val="00740DEF"/>
    <w:rsid w:val="00741063"/>
    <w:rsid w:val="00742968"/>
    <w:rsid w:val="007432C8"/>
    <w:rsid w:val="007434C1"/>
    <w:rsid w:val="0074559F"/>
    <w:rsid w:val="00745CF9"/>
    <w:rsid w:val="00747021"/>
    <w:rsid w:val="007477CA"/>
    <w:rsid w:val="00747B23"/>
    <w:rsid w:val="00747F01"/>
    <w:rsid w:val="00751FD1"/>
    <w:rsid w:val="007520EA"/>
    <w:rsid w:val="0075228D"/>
    <w:rsid w:val="00752AF8"/>
    <w:rsid w:val="00753C5F"/>
    <w:rsid w:val="00754D42"/>
    <w:rsid w:val="00755B4E"/>
    <w:rsid w:val="00755FAB"/>
    <w:rsid w:val="0075796A"/>
    <w:rsid w:val="00760AFB"/>
    <w:rsid w:val="00761340"/>
    <w:rsid w:val="00761C8D"/>
    <w:rsid w:val="0076207A"/>
    <w:rsid w:val="007622C5"/>
    <w:rsid w:val="007648D9"/>
    <w:rsid w:val="00764908"/>
    <w:rsid w:val="00765628"/>
    <w:rsid w:val="0076586A"/>
    <w:rsid w:val="00767777"/>
    <w:rsid w:val="00770CE3"/>
    <w:rsid w:val="0077292F"/>
    <w:rsid w:val="00773AA1"/>
    <w:rsid w:val="00773AC7"/>
    <w:rsid w:val="00774974"/>
    <w:rsid w:val="00776609"/>
    <w:rsid w:val="00776C35"/>
    <w:rsid w:val="00776E2B"/>
    <w:rsid w:val="00777077"/>
    <w:rsid w:val="00777296"/>
    <w:rsid w:val="0078234E"/>
    <w:rsid w:val="00783243"/>
    <w:rsid w:val="0078352E"/>
    <w:rsid w:val="00783BBD"/>
    <w:rsid w:val="00783F80"/>
    <w:rsid w:val="007858F1"/>
    <w:rsid w:val="00785F0D"/>
    <w:rsid w:val="0079187F"/>
    <w:rsid w:val="007931C7"/>
    <w:rsid w:val="0079513C"/>
    <w:rsid w:val="0079567B"/>
    <w:rsid w:val="007973B2"/>
    <w:rsid w:val="007976FC"/>
    <w:rsid w:val="007A26A9"/>
    <w:rsid w:val="007A2D9F"/>
    <w:rsid w:val="007A5E07"/>
    <w:rsid w:val="007A61A5"/>
    <w:rsid w:val="007A7308"/>
    <w:rsid w:val="007B0C52"/>
    <w:rsid w:val="007B10A2"/>
    <w:rsid w:val="007B4D4F"/>
    <w:rsid w:val="007B5C8A"/>
    <w:rsid w:val="007C0608"/>
    <w:rsid w:val="007C2343"/>
    <w:rsid w:val="007C3EFB"/>
    <w:rsid w:val="007C49E6"/>
    <w:rsid w:val="007C5896"/>
    <w:rsid w:val="007C5C7A"/>
    <w:rsid w:val="007C5F00"/>
    <w:rsid w:val="007C7F50"/>
    <w:rsid w:val="007D1A48"/>
    <w:rsid w:val="007D1B0A"/>
    <w:rsid w:val="007D3EF3"/>
    <w:rsid w:val="007D4E2F"/>
    <w:rsid w:val="007D5A4C"/>
    <w:rsid w:val="007D607F"/>
    <w:rsid w:val="007D640E"/>
    <w:rsid w:val="007D672C"/>
    <w:rsid w:val="007D7E8D"/>
    <w:rsid w:val="007E0501"/>
    <w:rsid w:val="007E088D"/>
    <w:rsid w:val="007E0E53"/>
    <w:rsid w:val="007E2AF5"/>
    <w:rsid w:val="007E3B41"/>
    <w:rsid w:val="007E5792"/>
    <w:rsid w:val="007E5CC1"/>
    <w:rsid w:val="007E6DC7"/>
    <w:rsid w:val="007E7EF3"/>
    <w:rsid w:val="007F20E0"/>
    <w:rsid w:val="007F24A7"/>
    <w:rsid w:val="007F40A1"/>
    <w:rsid w:val="007F40DC"/>
    <w:rsid w:val="007F598B"/>
    <w:rsid w:val="007F5D90"/>
    <w:rsid w:val="007F6324"/>
    <w:rsid w:val="0080138E"/>
    <w:rsid w:val="00801591"/>
    <w:rsid w:val="008018C3"/>
    <w:rsid w:val="00801A5F"/>
    <w:rsid w:val="00802831"/>
    <w:rsid w:val="008028B2"/>
    <w:rsid w:val="0080297F"/>
    <w:rsid w:val="00802C14"/>
    <w:rsid w:val="0080310E"/>
    <w:rsid w:val="008056EA"/>
    <w:rsid w:val="00805AFB"/>
    <w:rsid w:val="00805B98"/>
    <w:rsid w:val="00810D7F"/>
    <w:rsid w:val="00811457"/>
    <w:rsid w:val="008114ED"/>
    <w:rsid w:val="008116C1"/>
    <w:rsid w:val="00811BD0"/>
    <w:rsid w:val="00813DBF"/>
    <w:rsid w:val="008145A9"/>
    <w:rsid w:val="00815703"/>
    <w:rsid w:val="00816899"/>
    <w:rsid w:val="0081721D"/>
    <w:rsid w:val="008175A3"/>
    <w:rsid w:val="00817FE5"/>
    <w:rsid w:val="00820CCF"/>
    <w:rsid w:val="00823073"/>
    <w:rsid w:val="00823C5F"/>
    <w:rsid w:val="00824A23"/>
    <w:rsid w:val="00825495"/>
    <w:rsid w:val="00826E98"/>
    <w:rsid w:val="00831514"/>
    <w:rsid w:val="0083164A"/>
    <w:rsid w:val="00831D17"/>
    <w:rsid w:val="008340BF"/>
    <w:rsid w:val="0083450A"/>
    <w:rsid w:val="0083474A"/>
    <w:rsid w:val="008353FD"/>
    <w:rsid w:val="00836154"/>
    <w:rsid w:val="00837B34"/>
    <w:rsid w:val="00840A72"/>
    <w:rsid w:val="00842F53"/>
    <w:rsid w:val="00844199"/>
    <w:rsid w:val="00845131"/>
    <w:rsid w:val="00845E22"/>
    <w:rsid w:val="00846022"/>
    <w:rsid w:val="00852025"/>
    <w:rsid w:val="00852A1A"/>
    <w:rsid w:val="00853F28"/>
    <w:rsid w:val="0085453E"/>
    <w:rsid w:val="00855FCF"/>
    <w:rsid w:val="00860C62"/>
    <w:rsid w:val="00860D8A"/>
    <w:rsid w:val="008612DB"/>
    <w:rsid w:val="008627B5"/>
    <w:rsid w:val="00863CD7"/>
    <w:rsid w:val="00864847"/>
    <w:rsid w:val="00872203"/>
    <w:rsid w:val="00873B5F"/>
    <w:rsid w:val="00874348"/>
    <w:rsid w:val="00876AE6"/>
    <w:rsid w:val="008800D5"/>
    <w:rsid w:val="0088012C"/>
    <w:rsid w:val="00881512"/>
    <w:rsid w:val="00881AE3"/>
    <w:rsid w:val="008839F2"/>
    <w:rsid w:val="00883BB1"/>
    <w:rsid w:val="00883BCB"/>
    <w:rsid w:val="00884EFE"/>
    <w:rsid w:val="00884F18"/>
    <w:rsid w:val="00885441"/>
    <w:rsid w:val="008855E8"/>
    <w:rsid w:val="00886E25"/>
    <w:rsid w:val="00887DA8"/>
    <w:rsid w:val="0089152E"/>
    <w:rsid w:val="00891CF3"/>
    <w:rsid w:val="00893E78"/>
    <w:rsid w:val="00894BB2"/>
    <w:rsid w:val="00896D7F"/>
    <w:rsid w:val="008A0495"/>
    <w:rsid w:val="008A3763"/>
    <w:rsid w:val="008A451C"/>
    <w:rsid w:val="008A4B83"/>
    <w:rsid w:val="008A596A"/>
    <w:rsid w:val="008A5BD8"/>
    <w:rsid w:val="008A6469"/>
    <w:rsid w:val="008B054B"/>
    <w:rsid w:val="008B09D0"/>
    <w:rsid w:val="008B1024"/>
    <w:rsid w:val="008B2A25"/>
    <w:rsid w:val="008B2E4A"/>
    <w:rsid w:val="008B42C7"/>
    <w:rsid w:val="008B44AB"/>
    <w:rsid w:val="008B51FC"/>
    <w:rsid w:val="008B5831"/>
    <w:rsid w:val="008B5BB0"/>
    <w:rsid w:val="008B71AD"/>
    <w:rsid w:val="008C0C73"/>
    <w:rsid w:val="008C1A7C"/>
    <w:rsid w:val="008C512C"/>
    <w:rsid w:val="008C5615"/>
    <w:rsid w:val="008C6151"/>
    <w:rsid w:val="008C6A01"/>
    <w:rsid w:val="008D0D56"/>
    <w:rsid w:val="008D2DCD"/>
    <w:rsid w:val="008D4237"/>
    <w:rsid w:val="008D4A29"/>
    <w:rsid w:val="008D4F1D"/>
    <w:rsid w:val="008D5D60"/>
    <w:rsid w:val="008D6E19"/>
    <w:rsid w:val="008D7444"/>
    <w:rsid w:val="008D76C8"/>
    <w:rsid w:val="008D7FCB"/>
    <w:rsid w:val="008E2799"/>
    <w:rsid w:val="008E306B"/>
    <w:rsid w:val="008E30B5"/>
    <w:rsid w:val="008E372A"/>
    <w:rsid w:val="008E78AD"/>
    <w:rsid w:val="008F100D"/>
    <w:rsid w:val="008F20FB"/>
    <w:rsid w:val="008F28E7"/>
    <w:rsid w:val="008F547F"/>
    <w:rsid w:val="008F65C1"/>
    <w:rsid w:val="008F6E4E"/>
    <w:rsid w:val="008F7201"/>
    <w:rsid w:val="0090015D"/>
    <w:rsid w:val="009003ED"/>
    <w:rsid w:val="00900F4F"/>
    <w:rsid w:val="00901A5D"/>
    <w:rsid w:val="00901BF0"/>
    <w:rsid w:val="00903E10"/>
    <w:rsid w:val="009054D2"/>
    <w:rsid w:val="009070A0"/>
    <w:rsid w:val="00907750"/>
    <w:rsid w:val="009119BB"/>
    <w:rsid w:val="00912D6C"/>
    <w:rsid w:val="00914F33"/>
    <w:rsid w:val="0092041B"/>
    <w:rsid w:val="009224ED"/>
    <w:rsid w:val="00922B22"/>
    <w:rsid w:val="009235D0"/>
    <w:rsid w:val="00923B87"/>
    <w:rsid w:val="00925883"/>
    <w:rsid w:val="00927756"/>
    <w:rsid w:val="009308B2"/>
    <w:rsid w:val="00930D48"/>
    <w:rsid w:val="009312FD"/>
    <w:rsid w:val="00931EE7"/>
    <w:rsid w:val="009336BA"/>
    <w:rsid w:val="0093725A"/>
    <w:rsid w:val="00940E27"/>
    <w:rsid w:val="0094118E"/>
    <w:rsid w:val="009415C1"/>
    <w:rsid w:val="0094195E"/>
    <w:rsid w:val="0094482B"/>
    <w:rsid w:val="00945C0F"/>
    <w:rsid w:val="009519BE"/>
    <w:rsid w:val="00953F58"/>
    <w:rsid w:val="00955ABD"/>
    <w:rsid w:val="0095635C"/>
    <w:rsid w:val="00956AB0"/>
    <w:rsid w:val="00956CCB"/>
    <w:rsid w:val="009607A8"/>
    <w:rsid w:val="00960E76"/>
    <w:rsid w:val="00961C52"/>
    <w:rsid w:val="00961F59"/>
    <w:rsid w:val="00963EA5"/>
    <w:rsid w:val="00964EF4"/>
    <w:rsid w:val="00966109"/>
    <w:rsid w:val="0096735B"/>
    <w:rsid w:val="009677AF"/>
    <w:rsid w:val="009712CE"/>
    <w:rsid w:val="00972201"/>
    <w:rsid w:val="00972A8E"/>
    <w:rsid w:val="00973E21"/>
    <w:rsid w:val="00974234"/>
    <w:rsid w:val="00974FB7"/>
    <w:rsid w:val="009754D6"/>
    <w:rsid w:val="00975D8C"/>
    <w:rsid w:val="00976624"/>
    <w:rsid w:val="00976CE6"/>
    <w:rsid w:val="00976E7E"/>
    <w:rsid w:val="00980A85"/>
    <w:rsid w:val="00981B13"/>
    <w:rsid w:val="00983A04"/>
    <w:rsid w:val="00984BE4"/>
    <w:rsid w:val="009872D1"/>
    <w:rsid w:val="009901E1"/>
    <w:rsid w:val="00990C82"/>
    <w:rsid w:val="009916D9"/>
    <w:rsid w:val="0099212A"/>
    <w:rsid w:val="00996D39"/>
    <w:rsid w:val="009A2395"/>
    <w:rsid w:val="009A4BB2"/>
    <w:rsid w:val="009A5AD8"/>
    <w:rsid w:val="009A6268"/>
    <w:rsid w:val="009A6980"/>
    <w:rsid w:val="009A7BA2"/>
    <w:rsid w:val="009B028F"/>
    <w:rsid w:val="009B112E"/>
    <w:rsid w:val="009B2183"/>
    <w:rsid w:val="009B2BE2"/>
    <w:rsid w:val="009C0327"/>
    <w:rsid w:val="009C035E"/>
    <w:rsid w:val="009C1D01"/>
    <w:rsid w:val="009C28E8"/>
    <w:rsid w:val="009C343D"/>
    <w:rsid w:val="009C34FD"/>
    <w:rsid w:val="009C59F1"/>
    <w:rsid w:val="009C6019"/>
    <w:rsid w:val="009C78B2"/>
    <w:rsid w:val="009D27E2"/>
    <w:rsid w:val="009D2A19"/>
    <w:rsid w:val="009D56E1"/>
    <w:rsid w:val="009E044D"/>
    <w:rsid w:val="009E3049"/>
    <w:rsid w:val="009E3C5D"/>
    <w:rsid w:val="009E4CE3"/>
    <w:rsid w:val="009E5337"/>
    <w:rsid w:val="009E5E4C"/>
    <w:rsid w:val="009E68C9"/>
    <w:rsid w:val="009F0AED"/>
    <w:rsid w:val="009F0CB5"/>
    <w:rsid w:val="009F27ED"/>
    <w:rsid w:val="009F37DD"/>
    <w:rsid w:val="009F55D9"/>
    <w:rsid w:val="009F5865"/>
    <w:rsid w:val="009F6840"/>
    <w:rsid w:val="009F7162"/>
    <w:rsid w:val="00A006DD"/>
    <w:rsid w:val="00A00CC1"/>
    <w:rsid w:val="00A012DA"/>
    <w:rsid w:val="00A0259B"/>
    <w:rsid w:val="00A02898"/>
    <w:rsid w:val="00A05E0B"/>
    <w:rsid w:val="00A05E9E"/>
    <w:rsid w:val="00A06850"/>
    <w:rsid w:val="00A0689C"/>
    <w:rsid w:val="00A06ABF"/>
    <w:rsid w:val="00A06F9E"/>
    <w:rsid w:val="00A07624"/>
    <w:rsid w:val="00A10E08"/>
    <w:rsid w:val="00A12AAC"/>
    <w:rsid w:val="00A134C1"/>
    <w:rsid w:val="00A14A69"/>
    <w:rsid w:val="00A171E6"/>
    <w:rsid w:val="00A20733"/>
    <w:rsid w:val="00A208E8"/>
    <w:rsid w:val="00A22D86"/>
    <w:rsid w:val="00A22EDD"/>
    <w:rsid w:val="00A23656"/>
    <w:rsid w:val="00A239AF"/>
    <w:rsid w:val="00A25ADC"/>
    <w:rsid w:val="00A263CF"/>
    <w:rsid w:val="00A326C6"/>
    <w:rsid w:val="00A356C5"/>
    <w:rsid w:val="00A35CAA"/>
    <w:rsid w:val="00A37762"/>
    <w:rsid w:val="00A4087D"/>
    <w:rsid w:val="00A42386"/>
    <w:rsid w:val="00A4259E"/>
    <w:rsid w:val="00A42F0D"/>
    <w:rsid w:val="00A43472"/>
    <w:rsid w:val="00A455AD"/>
    <w:rsid w:val="00A4580A"/>
    <w:rsid w:val="00A475ED"/>
    <w:rsid w:val="00A479E2"/>
    <w:rsid w:val="00A50439"/>
    <w:rsid w:val="00A511F3"/>
    <w:rsid w:val="00A52300"/>
    <w:rsid w:val="00A532F7"/>
    <w:rsid w:val="00A54824"/>
    <w:rsid w:val="00A55728"/>
    <w:rsid w:val="00A5684F"/>
    <w:rsid w:val="00A56A2D"/>
    <w:rsid w:val="00A56E18"/>
    <w:rsid w:val="00A57BEA"/>
    <w:rsid w:val="00A57CB6"/>
    <w:rsid w:val="00A60997"/>
    <w:rsid w:val="00A60B00"/>
    <w:rsid w:val="00A623D8"/>
    <w:rsid w:val="00A624BF"/>
    <w:rsid w:val="00A6417F"/>
    <w:rsid w:val="00A64E8B"/>
    <w:rsid w:val="00A65A6F"/>
    <w:rsid w:val="00A65B72"/>
    <w:rsid w:val="00A66149"/>
    <w:rsid w:val="00A675D2"/>
    <w:rsid w:val="00A73706"/>
    <w:rsid w:val="00A74268"/>
    <w:rsid w:val="00A74D83"/>
    <w:rsid w:val="00A74DEE"/>
    <w:rsid w:val="00A773B6"/>
    <w:rsid w:val="00A77F0D"/>
    <w:rsid w:val="00A81053"/>
    <w:rsid w:val="00A821C8"/>
    <w:rsid w:val="00A82966"/>
    <w:rsid w:val="00A82B78"/>
    <w:rsid w:val="00A84894"/>
    <w:rsid w:val="00A90B9D"/>
    <w:rsid w:val="00A91476"/>
    <w:rsid w:val="00A924CB"/>
    <w:rsid w:val="00A94B2C"/>
    <w:rsid w:val="00A96210"/>
    <w:rsid w:val="00A96517"/>
    <w:rsid w:val="00AA037B"/>
    <w:rsid w:val="00AA066C"/>
    <w:rsid w:val="00AA1123"/>
    <w:rsid w:val="00AA17A0"/>
    <w:rsid w:val="00AA25FB"/>
    <w:rsid w:val="00AA2882"/>
    <w:rsid w:val="00AA36F7"/>
    <w:rsid w:val="00AA5A3E"/>
    <w:rsid w:val="00AA6ADA"/>
    <w:rsid w:val="00AA79F6"/>
    <w:rsid w:val="00AB0886"/>
    <w:rsid w:val="00AB22DA"/>
    <w:rsid w:val="00AB3D45"/>
    <w:rsid w:val="00AB5FF1"/>
    <w:rsid w:val="00AB6366"/>
    <w:rsid w:val="00AB6783"/>
    <w:rsid w:val="00AB7B2E"/>
    <w:rsid w:val="00AC0077"/>
    <w:rsid w:val="00AC049E"/>
    <w:rsid w:val="00AC1635"/>
    <w:rsid w:val="00AC1EB3"/>
    <w:rsid w:val="00AC1F28"/>
    <w:rsid w:val="00AC3A6F"/>
    <w:rsid w:val="00AC45AF"/>
    <w:rsid w:val="00AC4657"/>
    <w:rsid w:val="00AC4BAB"/>
    <w:rsid w:val="00AC4BAC"/>
    <w:rsid w:val="00AC72D0"/>
    <w:rsid w:val="00AD004E"/>
    <w:rsid w:val="00AD00DC"/>
    <w:rsid w:val="00AD1037"/>
    <w:rsid w:val="00AD5402"/>
    <w:rsid w:val="00AD76C6"/>
    <w:rsid w:val="00AD7815"/>
    <w:rsid w:val="00AE11F0"/>
    <w:rsid w:val="00AE195A"/>
    <w:rsid w:val="00AE267B"/>
    <w:rsid w:val="00AE2683"/>
    <w:rsid w:val="00AE5925"/>
    <w:rsid w:val="00AE5A3C"/>
    <w:rsid w:val="00AE5A78"/>
    <w:rsid w:val="00AE5CAB"/>
    <w:rsid w:val="00AE6598"/>
    <w:rsid w:val="00AE72B1"/>
    <w:rsid w:val="00AE7D7E"/>
    <w:rsid w:val="00AF04FF"/>
    <w:rsid w:val="00AF1DF6"/>
    <w:rsid w:val="00AF3379"/>
    <w:rsid w:val="00AF51CA"/>
    <w:rsid w:val="00AF68EE"/>
    <w:rsid w:val="00AF6A55"/>
    <w:rsid w:val="00AF6E50"/>
    <w:rsid w:val="00AF7108"/>
    <w:rsid w:val="00B0092B"/>
    <w:rsid w:val="00B012CF"/>
    <w:rsid w:val="00B02A5F"/>
    <w:rsid w:val="00B10931"/>
    <w:rsid w:val="00B10B36"/>
    <w:rsid w:val="00B11589"/>
    <w:rsid w:val="00B11601"/>
    <w:rsid w:val="00B11C15"/>
    <w:rsid w:val="00B11C2C"/>
    <w:rsid w:val="00B121EA"/>
    <w:rsid w:val="00B1371E"/>
    <w:rsid w:val="00B153CF"/>
    <w:rsid w:val="00B15B67"/>
    <w:rsid w:val="00B15ED3"/>
    <w:rsid w:val="00B1628F"/>
    <w:rsid w:val="00B16C06"/>
    <w:rsid w:val="00B16CA5"/>
    <w:rsid w:val="00B20446"/>
    <w:rsid w:val="00B206CF"/>
    <w:rsid w:val="00B2092F"/>
    <w:rsid w:val="00B2148C"/>
    <w:rsid w:val="00B215BC"/>
    <w:rsid w:val="00B21AA4"/>
    <w:rsid w:val="00B23E8F"/>
    <w:rsid w:val="00B254E7"/>
    <w:rsid w:val="00B26879"/>
    <w:rsid w:val="00B30DE0"/>
    <w:rsid w:val="00B31A1D"/>
    <w:rsid w:val="00B323BF"/>
    <w:rsid w:val="00B33ADE"/>
    <w:rsid w:val="00B36045"/>
    <w:rsid w:val="00B378E1"/>
    <w:rsid w:val="00B37BCA"/>
    <w:rsid w:val="00B40C2F"/>
    <w:rsid w:val="00B41095"/>
    <w:rsid w:val="00B413B4"/>
    <w:rsid w:val="00B4520B"/>
    <w:rsid w:val="00B45C82"/>
    <w:rsid w:val="00B45CF4"/>
    <w:rsid w:val="00B464A5"/>
    <w:rsid w:val="00B46B1D"/>
    <w:rsid w:val="00B50B78"/>
    <w:rsid w:val="00B51287"/>
    <w:rsid w:val="00B52D6D"/>
    <w:rsid w:val="00B55B10"/>
    <w:rsid w:val="00B56238"/>
    <w:rsid w:val="00B56AEA"/>
    <w:rsid w:val="00B56C1D"/>
    <w:rsid w:val="00B56CB3"/>
    <w:rsid w:val="00B573FE"/>
    <w:rsid w:val="00B57BB8"/>
    <w:rsid w:val="00B631A5"/>
    <w:rsid w:val="00B6488C"/>
    <w:rsid w:val="00B65B8D"/>
    <w:rsid w:val="00B6647F"/>
    <w:rsid w:val="00B664F0"/>
    <w:rsid w:val="00B67D4D"/>
    <w:rsid w:val="00B718F7"/>
    <w:rsid w:val="00B7338F"/>
    <w:rsid w:val="00B74088"/>
    <w:rsid w:val="00B742B6"/>
    <w:rsid w:val="00B817E7"/>
    <w:rsid w:val="00B81C83"/>
    <w:rsid w:val="00B81D65"/>
    <w:rsid w:val="00B82054"/>
    <w:rsid w:val="00B826EB"/>
    <w:rsid w:val="00B8291E"/>
    <w:rsid w:val="00B82F5B"/>
    <w:rsid w:val="00B83A18"/>
    <w:rsid w:val="00B84823"/>
    <w:rsid w:val="00B85289"/>
    <w:rsid w:val="00B878BB"/>
    <w:rsid w:val="00B87B6F"/>
    <w:rsid w:val="00B96926"/>
    <w:rsid w:val="00B96C8B"/>
    <w:rsid w:val="00B97490"/>
    <w:rsid w:val="00BA1AA6"/>
    <w:rsid w:val="00BA1BB2"/>
    <w:rsid w:val="00BA2323"/>
    <w:rsid w:val="00BA2693"/>
    <w:rsid w:val="00BA280A"/>
    <w:rsid w:val="00BA3290"/>
    <w:rsid w:val="00BA3882"/>
    <w:rsid w:val="00BA3E00"/>
    <w:rsid w:val="00BA4A75"/>
    <w:rsid w:val="00BA6637"/>
    <w:rsid w:val="00BA6AE7"/>
    <w:rsid w:val="00BB028F"/>
    <w:rsid w:val="00BB0A08"/>
    <w:rsid w:val="00BB0AE0"/>
    <w:rsid w:val="00BB0BBE"/>
    <w:rsid w:val="00BB2B50"/>
    <w:rsid w:val="00BB333C"/>
    <w:rsid w:val="00BB3EA0"/>
    <w:rsid w:val="00BB4023"/>
    <w:rsid w:val="00BB5788"/>
    <w:rsid w:val="00BB6431"/>
    <w:rsid w:val="00BB7D52"/>
    <w:rsid w:val="00BC1B6C"/>
    <w:rsid w:val="00BC1C88"/>
    <w:rsid w:val="00BC1CBC"/>
    <w:rsid w:val="00BC2B9D"/>
    <w:rsid w:val="00BC4D3F"/>
    <w:rsid w:val="00BC54E7"/>
    <w:rsid w:val="00BC56DB"/>
    <w:rsid w:val="00BD3537"/>
    <w:rsid w:val="00BD4E11"/>
    <w:rsid w:val="00BD61A3"/>
    <w:rsid w:val="00BD6263"/>
    <w:rsid w:val="00BD7729"/>
    <w:rsid w:val="00BE3B2A"/>
    <w:rsid w:val="00BE5DCE"/>
    <w:rsid w:val="00BF0750"/>
    <w:rsid w:val="00BF181A"/>
    <w:rsid w:val="00BF1D6F"/>
    <w:rsid w:val="00BF2805"/>
    <w:rsid w:val="00BF2FF0"/>
    <w:rsid w:val="00BF3F63"/>
    <w:rsid w:val="00BF3FF4"/>
    <w:rsid w:val="00BF466C"/>
    <w:rsid w:val="00BF4878"/>
    <w:rsid w:val="00BF5391"/>
    <w:rsid w:val="00BF676F"/>
    <w:rsid w:val="00C0016D"/>
    <w:rsid w:val="00C001C9"/>
    <w:rsid w:val="00C011CA"/>
    <w:rsid w:val="00C01C32"/>
    <w:rsid w:val="00C0311A"/>
    <w:rsid w:val="00C03325"/>
    <w:rsid w:val="00C0335B"/>
    <w:rsid w:val="00C03C92"/>
    <w:rsid w:val="00C0401C"/>
    <w:rsid w:val="00C06418"/>
    <w:rsid w:val="00C06B72"/>
    <w:rsid w:val="00C07458"/>
    <w:rsid w:val="00C12878"/>
    <w:rsid w:val="00C1369A"/>
    <w:rsid w:val="00C14288"/>
    <w:rsid w:val="00C1587B"/>
    <w:rsid w:val="00C16A89"/>
    <w:rsid w:val="00C17A4A"/>
    <w:rsid w:val="00C17D6E"/>
    <w:rsid w:val="00C21BE9"/>
    <w:rsid w:val="00C220F4"/>
    <w:rsid w:val="00C22460"/>
    <w:rsid w:val="00C250B3"/>
    <w:rsid w:val="00C3050D"/>
    <w:rsid w:val="00C31458"/>
    <w:rsid w:val="00C31995"/>
    <w:rsid w:val="00C32D1D"/>
    <w:rsid w:val="00C3491F"/>
    <w:rsid w:val="00C34B66"/>
    <w:rsid w:val="00C36AED"/>
    <w:rsid w:val="00C404A2"/>
    <w:rsid w:val="00C41607"/>
    <w:rsid w:val="00C43064"/>
    <w:rsid w:val="00C465C7"/>
    <w:rsid w:val="00C476C3"/>
    <w:rsid w:val="00C47FFB"/>
    <w:rsid w:val="00C507A1"/>
    <w:rsid w:val="00C50AC4"/>
    <w:rsid w:val="00C52C6C"/>
    <w:rsid w:val="00C54286"/>
    <w:rsid w:val="00C5481D"/>
    <w:rsid w:val="00C54EE0"/>
    <w:rsid w:val="00C55EA9"/>
    <w:rsid w:val="00C57B3A"/>
    <w:rsid w:val="00C608C5"/>
    <w:rsid w:val="00C60FAB"/>
    <w:rsid w:val="00C62815"/>
    <w:rsid w:val="00C62AF2"/>
    <w:rsid w:val="00C669F6"/>
    <w:rsid w:val="00C66C2E"/>
    <w:rsid w:val="00C67C27"/>
    <w:rsid w:val="00C714BC"/>
    <w:rsid w:val="00C7266B"/>
    <w:rsid w:val="00C72846"/>
    <w:rsid w:val="00C76CF3"/>
    <w:rsid w:val="00C80942"/>
    <w:rsid w:val="00C818A9"/>
    <w:rsid w:val="00C81A71"/>
    <w:rsid w:val="00C82210"/>
    <w:rsid w:val="00C83693"/>
    <w:rsid w:val="00C83CA6"/>
    <w:rsid w:val="00C84057"/>
    <w:rsid w:val="00C879B7"/>
    <w:rsid w:val="00C903BF"/>
    <w:rsid w:val="00C90E25"/>
    <w:rsid w:val="00C935E9"/>
    <w:rsid w:val="00C93640"/>
    <w:rsid w:val="00C94FAB"/>
    <w:rsid w:val="00C95426"/>
    <w:rsid w:val="00C977E8"/>
    <w:rsid w:val="00C97C91"/>
    <w:rsid w:val="00CA0288"/>
    <w:rsid w:val="00CA1DE5"/>
    <w:rsid w:val="00CA2B04"/>
    <w:rsid w:val="00CA2C22"/>
    <w:rsid w:val="00CA45FB"/>
    <w:rsid w:val="00CA4E5C"/>
    <w:rsid w:val="00CA5E72"/>
    <w:rsid w:val="00CA65DA"/>
    <w:rsid w:val="00CA6A77"/>
    <w:rsid w:val="00CA6AAA"/>
    <w:rsid w:val="00CB10A2"/>
    <w:rsid w:val="00CB150C"/>
    <w:rsid w:val="00CB17FC"/>
    <w:rsid w:val="00CB35E2"/>
    <w:rsid w:val="00CB43AA"/>
    <w:rsid w:val="00CB5FE8"/>
    <w:rsid w:val="00CC05C1"/>
    <w:rsid w:val="00CC48CF"/>
    <w:rsid w:val="00CC5135"/>
    <w:rsid w:val="00CC6CB1"/>
    <w:rsid w:val="00CC75C8"/>
    <w:rsid w:val="00CD0602"/>
    <w:rsid w:val="00CD291D"/>
    <w:rsid w:val="00CD416D"/>
    <w:rsid w:val="00CD50A6"/>
    <w:rsid w:val="00CD654C"/>
    <w:rsid w:val="00CD6F74"/>
    <w:rsid w:val="00CD72B2"/>
    <w:rsid w:val="00CE0736"/>
    <w:rsid w:val="00CE16B7"/>
    <w:rsid w:val="00CE2D92"/>
    <w:rsid w:val="00CE39EE"/>
    <w:rsid w:val="00CE4427"/>
    <w:rsid w:val="00CE496F"/>
    <w:rsid w:val="00CE55D9"/>
    <w:rsid w:val="00CE7333"/>
    <w:rsid w:val="00CE76D7"/>
    <w:rsid w:val="00CE7925"/>
    <w:rsid w:val="00CF2E78"/>
    <w:rsid w:val="00CF3A99"/>
    <w:rsid w:val="00CF48FE"/>
    <w:rsid w:val="00CF4A89"/>
    <w:rsid w:val="00CF4E8C"/>
    <w:rsid w:val="00CF5BFB"/>
    <w:rsid w:val="00CF6535"/>
    <w:rsid w:val="00CF6A4D"/>
    <w:rsid w:val="00CF7424"/>
    <w:rsid w:val="00D008A4"/>
    <w:rsid w:val="00D020F2"/>
    <w:rsid w:val="00D02E01"/>
    <w:rsid w:val="00D05B59"/>
    <w:rsid w:val="00D0614A"/>
    <w:rsid w:val="00D068BE"/>
    <w:rsid w:val="00D06A81"/>
    <w:rsid w:val="00D07863"/>
    <w:rsid w:val="00D10429"/>
    <w:rsid w:val="00D10BCB"/>
    <w:rsid w:val="00D11512"/>
    <w:rsid w:val="00D13171"/>
    <w:rsid w:val="00D136A0"/>
    <w:rsid w:val="00D13734"/>
    <w:rsid w:val="00D15F97"/>
    <w:rsid w:val="00D17E20"/>
    <w:rsid w:val="00D20DFC"/>
    <w:rsid w:val="00D21617"/>
    <w:rsid w:val="00D2258C"/>
    <w:rsid w:val="00D23B52"/>
    <w:rsid w:val="00D23E86"/>
    <w:rsid w:val="00D25769"/>
    <w:rsid w:val="00D25ACE"/>
    <w:rsid w:val="00D260A1"/>
    <w:rsid w:val="00D273C4"/>
    <w:rsid w:val="00D3022D"/>
    <w:rsid w:val="00D31059"/>
    <w:rsid w:val="00D319E4"/>
    <w:rsid w:val="00D32758"/>
    <w:rsid w:val="00D36473"/>
    <w:rsid w:val="00D36B2A"/>
    <w:rsid w:val="00D41263"/>
    <w:rsid w:val="00D4139D"/>
    <w:rsid w:val="00D41A72"/>
    <w:rsid w:val="00D428DC"/>
    <w:rsid w:val="00D4351D"/>
    <w:rsid w:val="00D46477"/>
    <w:rsid w:val="00D47019"/>
    <w:rsid w:val="00D4732D"/>
    <w:rsid w:val="00D47BA5"/>
    <w:rsid w:val="00D50B44"/>
    <w:rsid w:val="00D515A4"/>
    <w:rsid w:val="00D52014"/>
    <w:rsid w:val="00D5229E"/>
    <w:rsid w:val="00D53E4D"/>
    <w:rsid w:val="00D53E81"/>
    <w:rsid w:val="00D571CA"/>
    <w:rsid w:val="00D601A6"/>
    <w:rsid w:val="00D61943"/>
    <w:rsid w:val="00D61C1A"/>
    <w:rsid w:val="00D63651"/>
    <w:rsid w:val="00D64DDD"/>
    <w:rsid w:val="00D64E48"/>
    <w:rsid w:val="00D655B9"/>
    <w:rsid w:val="00D65AE6"/>
    <w:rsid w:val="00D65CE5"/>
    <w:rsid w:val="00D675D8"/>
    <w:rsid w:val="00D73285"/>
    <w:rsid w:val="00D74D9A"/>
    <w:rsid w:val="00D75ADE"/>
    <w:rsid w:val="00D75B24"/>
    <w:rsid w:val="00D75E54"/>
    <w:rsid w:val="00D76214"/>
    <w:rsid w:val="00D77683"/>
    <w:rsid w:val="00D8079D"/>
    <w:rsid w:val="00D81A94"/>
    <w:rsid w:val="00D82EC2"/>
    <w:rsid w:val="00D830C2"/>
    <w:rsid w:val="00D8696C"/>
    <w:rsid w:val="00D905DA"/>
    <w:rsid w:val="00D921D2"/>
    <w:rsid w:val="00D92304"/>
    <w:rsid w:val="00D9239A"/>
    <w:rsid w:val="00D93952"/>
    <w:rsid w:val="00D95EED"/>
    <w:rsid w:val="00D962FE"/>
    <w:rsid w:val="00DA1775"/>
    <w:rsid w:val="00DA231F"/>
    <w:rsid w:val="00DA391D"/>
    <w:rsid w:val="00DA419B"/>
    <w:rsid w:val="00DA5486"/>
    <w:rsid w:val="00DA770A"/>
    <w:rsid w:val="00DA785B"/>
    <w:rsid w:val="00DB041A"/>
    <w:rsid w:val="00DB0AF1"/>
    <w:rsid w:val="00DB4AD3"/>
    <w:rsid w:val="00DB4C62"/>
    <w:rsid w:val="00DB60CD"/>
    <w:rsid w:val="00DC16BA"/>
    <w:rsid w:val="00DC4E21"/>
    <w:rsid w:val="00DC540C"/>
    <w:rsid w:val="00DC5A21"/>
    <w:rsid w:val="00DC5C0C"/>
    <w:rsid w:val="00DC7410"/>
    <w:rsid w:val="00DD09F2"/>
    <w:rsid w:val="00DD34E6"/>
    <w:rsid w:val="00DD3E00"/>
    <w:rsid w:val="00DD44BE"/>
    <w:rsid w:val="00DD4D2D"/>
    <w:rsid w:val="00DD4F82"/>
    <w:rsid w:val="00DD6BA9"/>
    <w:rsid w:val="00DE3CD3"/>
    <w:rsid w:val="00DE3ED6"/>
    <w:rsid w:val="00DE6FA2"/>
    <w:rsid w:val="00DF1BD8"/>
    <w:rsid w:val="00DF28A9"/>
    <w:rsid w:val="00DF2D2D"/>
    <w:rsid w:val="00DF5A34"/>
    <w:rsid w:val="00DF5BEA"/>
    <w:rsid w:val="00DF650D"/>
    <w:rsid w:val="00DF71F0"/>
    <w:rsid w:val="00DF7D4B"/>
    <w:rsid w:val="00E0053F"/>
    <w:rsid w:val="00E00838"/>
    <w:rsid w:val="00E02492"/>
    <w:rsid w:val="00E030DA"/>
    <w:rsid w:val="00E042F7"/>
    <w:rsid w:val="00E07738"/>
    <w:rsid w:val="00E07C00"/>
    <w:rsid w:val="00E13329"/>
    <w:rsid w:val="00E14615"/>
    <w:rsid w:val="00E148C2"/>
    <w:rsid w:val="00E15018"/>
    <w:rsid w:val="00E16039"/>
    <w:rsid w:val="00E1685A"/>
    <w:rsid w:val="00E2028A"/>
    <w:rsid w:val="00E21E8F"/>
    <w:rsid w:val="00E21F87"/>
    <w:rsid w:val="00E220B7"/>
    <w:rsid w:val="00E269D0"/>
    <w:rsid w:val="00E26C42"/>
    <w:rsid w:val="00E311F5"/>
    <w:rsid w:val="00E3146B"/>
    <w:rsid w:val="00E31B54"/>
    <w:rsid w:val="00E325B3"/>
    <w:rsid w:val="00E33484"/>
    <w:rsid w:val="00E33798"/>
    <w:rsid w:val="00E33A50"/>
    <w:rsid w:val="00E359AC"/>
    <w:rsid w:val="00E36006"/>
    <w:rsid w:val="00E37470"/>
    <w:rsid w:val="00E375B4"/>
    <w:rsid w:val="00E37B0E"/>
    <w:rsid w:val="00E40572"/>
    <w:rsid w:val="00E42463"/>
    <w:rsid w:val="00E4281F"/>
    <w:rsid w:val="00E45A5D"/>
    <w:rsid w:val="00E46311"/>
    <w:rsid w:val="00E5013C"/>
    <w:rsid w:val="00E5157A"/>
    <w:rsid w:val="00E544D8"/>
    <w:rsid w:val="00E5484A"/>
    <w:rsid w:val="00E56AC6"/>
    <w:rsid w:val="00E57113"/>
    <w:rsid w:val="00E60E05"/>
    <w:rsid w:val="00E612D0"/>
    <w:rsid w:val="00E61BFD"/>
    <w:rsid w:val="00E70EFC"/>
    <w:rsid w:val="00E749F8"/>
    <w:rsid w:val="00E77C8A"/>
    <w:rsid w:val="00E84D0C"/>
    <w:rsid w:val="00E85680"/>
    <w:rsid w:val="00E856E3"/>
    <w:rsid w:val="00E85AB8"/>
    <w:rsid w:val="00E85EA7"/>
    <w:rsid w:val="00E8675B"/>
    <w:rsid w:val="00E86F14"/>
    <w:rsid w:val="00E87383"/>
    <w:rsid w:val="00E87A33"/>
    <w:rsid w:val="00E90DD3"/>
    <w:rsid w:val="00E91E77"/>
    <w:rsid w:val="00E92685"/>
    <w:rsid w:val="00E94805"/>
    <w:rsid w:val="00E95015"/>
    <w:rsid w:val="00E95F3A"/>
    <w:rsid w:val="00E96A56"/>
    <w:rsid w:val="00E96BE2"/>
    <w:rsid w:val="00E9766A"/>
    <w:rsid w:val="00EA20A4"/>
    <w:rsid w:val="00EA2BE7"/>
    <w:rsid w:val="00EA2F53"/>
    <w:rsid w:val="00EA33EE"/>
    <w:rsid w:val="00EA35F4"/>
    <w:rsid w:val="00EA39C0"/>
    <w:rsid w:val="00EA6A12"/>
    <w:rsid w:val="00EA7459"/>
    <w:rsid w:val="00EB2F34"/>
    <w:rsid w:val="00EB4033"/>
    <w:rsid w:val="00EB41E3"/>
    <w:rsid w:val="00EB471C"/>
    <w:rsid w:val="00EB48F5"/>
    <w:rsid w:val="00EB5535"/>
    <w:rsid w:val="00EB5654"/>
    <w:rsid w:val="00EB6856"/>
    <w:rsid w:val="00EB73B3"/>
    <w:rsid w:val="00EC43F1"/>
    <w:rsid w:val="00EC6539"/>
    <w:rsid w:val="00EC7DDF"/>
    <w:rsid w:val="00ED01AE"/>
    <w:rsid w:val="00ED0600"/>
    <w:rsid w:val="00ED0FA0"/>
    <w:rsid w:val="00ED0FC1"/>
    <w:rsid w:val="00ED1994"/>
    <w:rsid w:val="00ED3300"/>
    <w:rsid w:val="00ED3F24"/>
    <w:rsid w:val="00ED6D90"/>
    <w:rsid w:val="00EE17B6"/>
    <w:rsid w:val="00EE3BA0"/>
    <w:rsid w:val="00EF01A5"/>
    <w:rsid w:val="00EF096C"/>
    <w:rsid w:val="00EF68B6"/>
    <w:rsid w:val="00EF776C"/>
    <w:rsid w:val="00F02772"/>
    <w:rsid w:val="00F030F4"/>
    <w:rsid w:val="00F03750"/>
    <w:rsid w:val="00F039CA"/>
    <w:rsid w:val="00F05103"/>
    <w:rsid w:val="00F0555C"/>
    <w:rsid w:val="00F05EE2"/>
    <w:rsid w:val="00F06BDA"/>
    <w:rsid w:val="00F072F5"/>
    <w:rsid w:val="00F1134D"/>
    <w:rsid w:val="00F125A7"/>
    <w:rsid w:val="00F12BEC"/>
    <w:rsid w:val="00F1311B"/>
    <w:rsid w:val="00F13416"/>
    <w:rsid w:val="00F15F3C"/>
    <w:rsid w:val="00F2150B"/>
    <w:rsid w:val="00F224D4"/>
    <w:rsid w:val="00F271ED"/>
    <w:rsid w:val="00F309E4"/>
    <w:rsid w:val="00F30E6E"/>
    <w:rsid w:val="00F30EEB"/>
    <w:rsid w:val="00F31C64"/>
    <w:rsid w:val="00F31D18"/>
    <w:rsid w:val="00F32C39"/>
    <w:rsid w:val="00F33DAC"/>
    <w:rsid w:val="00F365C4"/>
    <w:rsid w:val="00F36889"/>
    <w:rsid w:val="00F36C47"/>
    <w:rsid w:val="00F373AB"/>
    <w:rsid w:val="00F3759A"/>
    <w:rsid w:val="00F4012A"/>
    <w:rsid w:val="00F40B00"/>
    <w:rsid w:val="00F4324A"/>
    <w:rsid w:val="00F43D8E"/>
    <w:rsid w:val="00F452C8"/>
    <w:rsid w:val="00F452D0"/>
    <w:rsid w:val="00F50A33"/>
    <w:rsid w:val="00F50AA1"/>
    <w:rsid w:val="00F51118"/>
    <w:rsid w:val="00F517C4"/>
    <w:rsid w:val="00F52DEE"/>
    <w:rsid w:val="00F54337"/>
    <w:rsid w:val="00F54655"/>
    <w:rsid w:val="00F54974"/>
    <w:rsid w:val="00F55509"/>
    <w:rsid w:val="00F55F07"/>
    <w:rsid w:val="00F56D55"/>
    <w:rsid w:val="00F57A80"/>
    <w:rsid w:val="00F62789"/>
    <w:rsid w:val="00F62AAD"/>
    <w:rsid w:val="00F638B9"/>
    <w:rsid w:val="00F64458"/>
    <w:rsid w:val="00F64BB1"/>
    <w:rsid w:val="00F65B88"/>
    <w:rsid w:val="00F70839"/>
    <w:rsid w:val="00F7093F"/>
    <w:rsid w:val="00F73DBA"/>
    <w:rsid w:val="00F74E97"/>
    <w:rsid w:val="00F753E6"/>
    <w:rsid w:val="00F758D8"/>
    <w:rsid w:val="00F7647A"/>
    <w:rsid w:val="00F7729E"/>
    <w:rsid w:val="00F8091C"/>
    <w:rsid w:val="00F82338"/>
    <w:rsid w:val="00F8278E"/>
    <w:rsid w:val="00F835B6"/>
    <w:rsid w:val="00F83DF9"/>
    <w:rsid w:val="00F853B8"/>
    <w:rsid w:val="00F85554"/>
    <w:rsid w:val="00F85A71"/>
    <w:rsid w:val="00F86386"/>
    <w:rsid w:val="00F86C1C"/>
    <w:rsid w:val="00F87657"/>
    <w:rsid w:val="00F91420"/>
    <w:rsid w:val="00F93C88"/>
    <w:rsid w:val="00F94B57"/>
    <w:rsid w:val="00F95C8D"/>
    <w:rsid w:val="00F963F5"/>
    <w:rsid w:val="00F964C7"/>
    <w:rsid w:val="00FA041C"/>
    <w:rsid w:val="00FA14FA"/>
    <w:rsid w:val="00FA2474"/>
    <w:rsid w:val="00FA294A"/>
    <w:rsid w:val="00FA2BF7"/>
    <w:rsid w:val="00FA2CCF"/>
    <w:rsid w:val="00FA2E86"/>
    <w:rsid w:val="00FA4F86"/>
    <w:rsid w:val="00FA5E8F"/>
    <w:rsid w:val="00FA6C9F"/>
    <w:rsid w:val="00FA7A29"/>
    <w:rsid w:val="00FB06FF"/>
    <w:rsid w:val="00FB184D"/>
    <w:rsid w:val="00FB1CA4"/>
    <w:rsid w:val="00FB2AC3"/>
    <w:rsid w:val="00FB44CE"/>
    <w:rsid w:val="00FB4770"/>
    <w:rsid w:val="00FB5B20"/>
    <w:rsid w:val="00FB62E9"/>
    <w:rsid w:val="00FB7625"/>
    <w:rsid w:val="00FC0D35"/>
    <w:rsid w:val="00FC1711"/>
    <w:rsid w:val="00FC2690"/>
    <w:rsid w:val="00FC3935"/>
    <w:rsid w:val="00FC3A0F"/>
    <w:rsid w:val="00FC4208"/>
    <w:rsid w:val="00FC47D6"/>
    <w:rsid w:val="00FC4B58"/>
    <w:rsid w:val="00FC4FE1"/>
    <w:rsid w:val="00FD3CDE"/>
    <w:rsid w:val="00FD3DE8"/>
    <w:rsid w:val="00FD4D44"/>
    <w:rsid w:val="00FD6F0C"/>
    <w:rsid w:val="00FD774E"/>
    <w:rsid w:val="00FE139A"/>
    <w:rsid w:val="00FE3975"/>
    <w:rsid w:val="00FE3F25"/>
    <w:rsid w:val="00FE5B82"/>
    <w:rsid w:val="00FF371B"/>
    <w:rsid w:val="00FF376F"/>
    <w:rsid w:val="00FF4635"/>
    <w:rsid w:val="00FF55D0"/>
    <w:rsid w:val="00FF65BE"/>
    <w:rsid w:val="00FF6AC7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D9A22A"/>
  <w15:chartTrackingRefBased/>
  <w15:docId w15:val="{C4E8761C-CD83-4562-93B7-347BC6E6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60"/>
    </w:pPr>
    <w:rPr>
      <w:bCs/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309E4"/>
    <w:pPr>
      <w:keepNext/>
      <w:numPr>
        <w:numId w:val="1"/>
      </w:numPr>
      <w:tabs>
        <w:tab w:val="left" w:pos="720"/>
      </w:tabs>
      <w:spacing w:before="240" w:after="60"/>
      <w:outlineLvl w:val="0"/>
    </w:pPr>
    <w:rPr>
      <w:rFonts w:ascii="Arial" w:hAnsi="Arial" w:cs="Arial"/>
      <w:b/>
      <w:bCs w:val="0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701E30"/>
    <w:pPr>
      <w:keepNext/>
      <w:numPr>
        <w:ilvl w:val="1"/>
        <w:numId w:val="1"/>
      </w:numPr>
      <w:spacing w:before="240" w:after="60"/>
      <w:ind w:firstLine="0"/>
      <w:outlineLvl w:val="1"/>
    </w:pPr>
    <w:rPr>
      <w:rFonts w:ascii="Arial" w:hAnsi="Arial" w:cs="Arial"/>
      <w:b/>
      <w:bCs w:val="0"/>
      <w:iCs/>
      <w:sz w:val="28"/>
      <w:szCs w:val="28"/>
    </w:rPr>
  </w:style>
  <w:style w:type="paragraph" w:styleId="Heading3">
    <w:name w:val="heading 3"/>
    <w:basedOn w:val="Heading2"/>
    <w:next w:val="Normal"/>
    <w:qFormat/>
    <w:rsid w:val="00701E30"/>
    <w:pPr>
      <w:numPr>
        <w:ilvl w:val="2"/>
      </w:numPr>
      <w:ind w:left="0" w:firstLine="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F309E4"/>
    <w:pPr>
      <w:keepNext/>
      <w:numPr>
        <w:ilvl w:val="3"/>
        <w:numId w:val="1"/>
      </w:numPr>
      <w:spacing w:before="240" w:after="60"/>
      <w:outlineLvl w:val="3"/>
    </w:pPr>
    <w:rPr>
      <w:b/>
      <w:bCs w:val="0"/>
      <w:sz w:val="28"/>
      <w:szCs w:val="28"/>
    </w:rPr>
  </w:style>
  <w:style w:type="paragraph" w:styleId="Heading5">
    <w:name w:val="heading 5"/>
    <w:basedOn w:val="Heading4"/>
    <w:next w:val="Normal"/>
    <w:qFormat/>
    <w:rsid w:val="00F309E4"/>
    <w:pPr>
      <w:numPr>
        <w:ilvl w:val="4"/>
      </w:numPr>
      <w:outlineLvl w:val="4"/>
    </w:pPr>
    <w:rPr>
      <w:b w:val="0"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jc w:val="right"/>
    </w:pPr>
    <w:rPr>
      <w:sz w:val="20"/>
    </w:rPr>
  </w:style>
  <w:style w:type="character" w:styleId="PageNumber">
    <w:name w:val="page number"/>
    <w:basedOn w:val="DefaultParagraphFont"/>
  </w:style>
  <w:style w:type="paragraph" w:customStyle="1" w:styleId="Heading10">
    <w:name w:val="Heading1"/>
    <w:basedOn w:val="Normal"/>
    <w:next w:val="Normal"/>
    <w:pPr>
      <w:spacing w:before="120" w:after="20"/>
    </w:pPr>
    <w:rPr>
      <w:b/>
      <w:sz w:val="28"/>
    </w:rPr>
  </w:style>
  <w:style w:type="paragraph" w:customStyle="1" w:styleId="HeadingAbstract">
    <w:name w:val="Heading Abstract"/>
    <w:basedOn w:val="Heading1"/>
    <w:next w:val="Normal"/>
    <w:rsid w:val="00EA39C0"/>
    <w:pPr>
      <w:numPr>
        <w:numId w:val="0"/>
      </w:numPr>
    </w:pPr>
  </w:style>
  <w:style w:type="paragraph" w:customStyle="1" w:styleId="Talk">
    <w:name w:val="Talk"/>
    <w:basedOn w:val="Normal"/>
    <w:pPr>
      <w:ind w:left="567" w:hanging="567"/>
    </w:pPr>
  </w:style>
  <w:style w:type="paragraph" w:customStyle="1" w:styleId="StyleHeading2Italic">
    <w:name w:val="Style Heading 2 + Italic"/>
    <w:basedOn w:val="Heading2"/>
    <w:rsid w:val="00D75ADE"/>
    <w:pPr>
      <w:numPr>
        <w:ilvl w:val="0"/>
        <w:numId w:val="0"/>
      </w:numPr>
    </w:pPr>
    <w:rPr>
      <w:bCs/>
      <w:i/>
    </w:rPr>
  </w:style>
  <w:style w:type="paragraph" w:customStyle="1" w:styleId="Vastine2">
    <w:name w:val="Vastine2"/>
    <w:basedOn w:val="Normal"/>
    <w:rsid w:val="004F28CB"/>
    <w:pPr>
      <w:numPr>
        <w:ilvl w:val="1"/>
        <w:numId w:val="2"/>
      </w:numPr>
    </w:pPr>
    <w:rPr>
      <w:lang w:val="fi-FI"/>
    </w:rPr>
  </w:style>
  <w:style w:type="paragraph" w:styleId="Caption">
    <w:name w:val="caption"/>
    <w:basedOn w:val="Normal"/>
    <w:next w:val="Normal"/>
    <w:autoRedefine/>
    <w:qFormat/>
    <w:rsid w:val="00B15ED3"/>
    <w:pPr>
      <w:spacing w:before="0" w:after="200"/>
    </w:pPr>
    <w:rPr>
      <w:b/>
      <w:bCs w:val="0"/>
      <w:color w:val="000000"/>
      <w:sz w:val="18"/>
      <w:szCs w:val="18"/>
    </w:rPr>
  </w:style>
  <w:style w:type="paragraph" w:customStyle="1" w:styleId="InitialBodyText">
    <w:name w:val="Initial Body Text"/>
    <w:basedOn w:val="BodyText"/>
    <w:rsid w:val="00BA3290"/>
    <w:pPr>
      <w:spacing w:before="0" w:after="0"/>
      <w:jc w:val="both"/>
    </w:pPr>
    <w:rPr>
      <w:rFonts w:ascii="Tms Rmn" w:hAnsi="Tms Rmn"/>
      <w:bCs w:val="0"/>
      <w:sz w:val="20"/>
      <w:lang w:eastAsia="zh-CN"/>
    </w:rPr>
  </w:style>
  <w:style w:type="paragraph" w:styleId="BodyText">
    <w:name w:val="Body Text"/>
    <w:basedOn w:val="Normal"/>
    <w:rsid w:val="00BA3290"/>
    <w:pPr>
      <w:spacing w:after="120"/>
    </w:pPr>
  </w:style>
  <w:style w:type="paragraph" w:styleId="ListParagraph">
    <w:name w:val="List Paragraph"/>
    <w:basedOn w:val="Normal"/>
    <w:uiPriority w:val="34"/>
    <w:qFormat/>
    <w:rsid w:val="00E334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0B4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F676F"/>
    <w:pPr>
      <w:spacing w:before="100" w:beforeAutospacing="1" w:after="100" w:afterAutospacing="1"/>
    </w:pPr>
    <w:rPr>
      <w:bCs w:val="0"/>
      <w:szCs w:val="24"/>
      <w:lang w:val="fi-FI" w:eastAsia="fi-FI"/>
    </w:rPr>
  </w:style>
  <w:style w:type="paragraph" w:styleId="TOC1">
    <w:name w:val="toc 1"/>
    <w:basedOn w:val="Normal"/>
    <w:next w:val="Normal"/>
    <w:autoRedefine/>
    <w:uiPriority w:val="39"/>
    <w:rsid w:val="000C0832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45C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  <w:bCs w:val="0"/>
      <w:sz w:val="20"/>
      <w:lang w:val="fi-FI" w:eastAsia="fi-F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45C82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B45C8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173C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">
    <w:name w:val="com"/>
    <w:basedOn w:val="DefaultParagraphFont"/>
    <w:rsid w:val="00885441"/>
  </w:style>
  <w:style w:type="character" w:customStyle="1" w:styleId="pln">
    <w:name w:val="pln"/>
    <w:basedOn w:val="DefaultParagraphFont"/>
    <w:rsid w:val="00885441"/>
  </w:style>
  <w:style w:type="character" w:customStyle="1" w:styleId="str">
    <w:name w:val="str"/>
    <w:basedOn w:val="DefaultParagraphFont"/>
    <w:rsid w:val="00885441"/>
  </w:style>
  <w:style w:type="character" w:customStyle="1" w:styleId="kwd">
    <w:name w:val="kwd"/>
    <w:basedOn w:val="DefaultParagraphFont"/>
    <w:rsid w:val="00885441"/>
  </w:style>
  <w:style w:type="character" w:customStyle="1" w:styleId="pun">
    <w:name w:val="pun"/>
    <w:basedOn w:val="DefaultParagraphFont"/>
    <w:rsid w:val="00885441"/>
  </w:style>
  <w:style w:type="character" w:customStyle="1" w:styleId="typ">
    <w:name w:val="typ"/>
    <w:basedOn w:val="DefaultParagraphFont"/>
    <w:rsid w:val="00885441"/>
  </w:style>
  <w:style w:type="character" w:customStyle="1" w:styleId="lit">
    <w:name w:val="lit"/>
    <w:basedOn w:val="DefaultParagraphFont"/>
    <w:rsid w:val="00885441"/>
  </w:style>
  <w:style w:type="paragraph" w:styleId="TOC2">
    <w:name w:val="toc 2"/>
    <w:basedOn w:val="Normal"/>
    <w:next w:val="Normal"/>
    <w:autoRedefine/>
    <w:uiPriority w:val="39"/>
    <w:rsid w:val="007A26A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7A26A9"/>
    <w:pPr>
      <w:spacing w:after="100"/>
      <w:ind w:left="480"/>
    </w:pPr>
  </w:style>
  <w:style w:type="character" w:customStyle="1" w:styleId="actualreplytext">
    <w:name w:val="actual_reply_text"/>
    <w:basedOn w:val="DefaultParagraphFont"/>
    <w:rsid w:val="009677AF"/>
  </w:style>
  <w:style w:type="character" w:customStyle="1" w:styleId="number">
    <w:name w:val="number"/>
    <w:basedOn w:val="DefaultParagraphFont"/>
    <w:rsid w:val="009677AF"/>
  </w:style>
  <w:style w:type="character" w:customStyle="1" w:styleId="smalltext">
    <w:name w:val="smalltext"/>
    <w:basedOn w:val="DefaultParagraphFont"/>
    <w:rsid w:val="009677AF"/>
  </w:style>
  <w:style w:type="character" w:styleId="FollowedHyperlink">
    <w:name w:val="FollowedHyperlink"/>
    <w:basedOn w:val="DefaultParagraphFont"/>
    <w:rsid w:val="009677AF"/>
    <w:rPr>
      <w:color w:val="954F72" w:themeColor="followedHyperlink"/>
      <w:u w:val="single"/>
    </w:rPr>
  </w:style>
  <w:style w:type="paragraph" w:customStyle="1" w:styleId="c-bibliographic-informationcitation">
    <w:name w:val="c-bibliographic-information__citation"/>
    <w:basedOn w:val="Normal"/>
    <w:rsid w:val="00CE0736"/>
    <w:pPr>
      <w:spacing w:before="100" w:beforeAutospacing="1" w:after="100" w:afterAutospacing="1"/>
    </w:pPr>
    <w:rPr>
      <w:bCs w:val="0"/>
      <w:szCs w:val="24"/>
      <w:lang w:val="fi-FI" w:eastAsia="fi-FI"/>
    </w:rPr>
  </w:style>
  <w:style w:type="paragraph" w:customStyle="1" w:styleId="c-bibliographic-informationdownload-citation">
    <w:name w:val="c-bibliographic-information__download-citation"/>
    <w:basedOn w:val="Normal"/>
    <w:rsid w:val="00CE0736"/>
    <w:pPr>
      <w:spacing w:before="100" w:beforeAutospacing="1" w:after="100" w:afterAutospacing="1"/>
    </w:pPr>
    <w:rPr>
      <w:bCs w:val="0"/>
      <w:szCs w:val="24"/>
      <w:lang w:val="fi-FI" w:eastAsia="fi-FI"/>
    </w:rPr>
  </w:style>
  <w:style w:type="character" w:customStyle="1" w:styleId="c-bibliographic-informationvalue">
    <w:name w:val="c-bibliographic-information__value"/>
    <w:basedOn w:val="DefaultParagraphFont"/>
    <w:rsid w:val="00CE0736"/>
  </w:style>
  <w:style w:type="character" w:styleId="UnresolvedMention">
    <w:name w:val="Unresolved Mention"/>
    <w:basedOn w:val="DefaultParagraphFont"/>
    <w:uiPriority w:val="99"/>
    <w:semiHidden/>
    <w:unhideWhenUsed/>
    <w:rsid w:val="0035705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E5FA1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13416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13416"/>
    <w:rPr>
      <w:rFonts w:ascii="Segoe UI" w:hAnsi="Segoe UI" w:cs="Segoe UI"/>
      <w:bCs/>
      <w:sz w:val="18"/>
      <w:szCs w:val="18"/>
      <w:lang w:val="en-US" w:eastAsia="en-US"/>
    </w:rPr>
  </w:style>
  <w:style w:type="paragraph" w:customStyle="1" w:styleId="xmsonormal">
    <w:name w:val="x_msonormal"/>
    <w:basedOn w:val="Normal"/>
    <w:rsid w:val="00B96C8B"/>
    <w:pPr>
      <w:spacing w:before="0"/>
    </w:pPr>
    <w:rPr>
      <w:rFonts w:ascii="Calibri" w:eastAsiaTheme="minorHAnsi" w:hAnsi="Calibri" w:cs="Calibri"/>
      <w:bCs w:val="0"/>
      <w:sz w:val="22"/>
      <w:szCs w:val="22"/>
      <w:lang w:val="fi-FI" w:eastAsia="fi-FI"/>
    </w:rPr>
  </w:style>
  <w:style w:type="character" w:styleId="CommentReference">
    <w:name w:val="annotation reference"/>
    <w:basedOn w:val="DefaultParagraphFont"/>
    <w:rsid w:val="00F31C64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1C6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F31C64"/>
    <w:rPr>
      <w:bCs/>
      <w:lang w:val="en-US" w:eastAsia="en-US"/>
    </w:rPr>
  </w:style>
  <w:style w:type="paragraph" w:customStyle="1" w:styleId="Default">
    <w:name w:val="Default"/>
    <w:rsid w:val="00F31C64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  <w:style w:type="character" w:customStyle="1" w:styleId="CodeInline">
    <w:name w:val="Code Inline"/>
    <w:basedOn w:val="DefaultParagraphFont"/>
    <w:uiPriority w:val="1"/>
    <w:qFormat/>
    <w:rsid w:val="00D02E01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2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8079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0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47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258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366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28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47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721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1049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5835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556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053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4383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134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6944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6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0521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78673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6096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1121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1407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80101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2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7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1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9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4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4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3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Sekalaista\Templates\Mini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CFBB8-9BF0-44F9-A469-69F895003F4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97530e-8f27-4137-a2a9-5cb4dcf26f2e}" enabled="0" method="" siteId="{9d97530e-8f27-4137-a2a9-5cb4dcf26f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Minimal.dot</Template>
  <TotalTime>11548</TotalTime>
  <Pages>2</Pages>
  <Words>128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TITE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Uolevi</dc:creator>
  <cp:keywords/>
  <cp:lastModifiedBy>Uolevi Nikula</cp:lastModifiedBy>
  <cp:revision>1602</cp:revision>
  <dcterms:created xsi:type="dcterms:W3CDTF">2019-12-20T11:43:00Z</dcterms:created>
  <dcterms:modified xsi:type="dcterms:W3CDTF">2025-03-05T12:14:00Z</dcterms:modified>
</cp:coreProperties>
</file>